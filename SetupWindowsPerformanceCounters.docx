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du wp14">
  <w:body>
    <w:p w:rsidR="00A32B27" w:rsidRDefault="003016A6" w14:paraId="3852E49E" w14:textId="77777777">
      <w:pPr>
        <w:pStyle w:val="BodyText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5C3EC364" wp14:editId="6EDABF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3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2638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72FB" w:rsidP="002E72FB" w:rsidRDefault="002E72FB" w14:paraId="5A077E79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9499370">
              <v:rect id="Rectangle 48" style="position:absolute;margin-left:0;margin-top:0;width:612pt;height:11in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#263846" stroked="f" w14:anchorId="5C3EC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">
                <v:textbox>
                  <w:txbxContent>
                    <w:p w:rsidR="002E72FB" w:rsidP="002E72FB" w:rsidRDefault="002E72FB" w14:paraId="672A6659" w14:textId="77777777">
                      <w:pPr>
                        <w:jc w:val="center"/>
                      </w:pP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:rsidR="00A32B27" w:rsidRDefault="00A32B27" w14:paraId="5F194D60" w14:textId="77777777">
      <w:pPr>
        <w:pStyle w:val="BodyText"/>
      </w:pPr>
    </w:p>
    <w:p w:rsidR="00A32B27" w:rsidRDefault="00A32B27" w14:paraId="68BA3CC1" w14:textId="77777777">
      <w:pPr>
        <w:pStyle w:val="BodyText"/>
        <w:spacing w:before="8"/>
        <w:rPr>
          <w:sz w:val="28"/>
        </w:rPr>
      </w:pPr>
    </w:p>
    <w:p w:rsidR="00A32B27" w:rsidRDefault="00743481" w14:paraId="4BB9B2FF" w14:textId="77777777">
      <w:pPr>
        <w:pStyle w:val="BodyText"/>
        <w:ind w:left="417"/>
      </w:pPr>
      <w:r>
        <w:rPr>
          <w:spacing w:val="20"/>
        </w:rPr>
        <w:t xml:space="preserve"> </w:t>
      </w:r>
      <w:r>
        <w:rPr>
          <w:spacing w:val="3"/>
        </w:rPr>
        <w:t xml:space="preserve"> </w:t>
      </w:r>
    </w:p>
    <w:p w:rsidR="00274C69" w:rsidRDefault="00274C69" w14:paraId="2E14B648" w14:textId="77777777">
      <w:pPr>
        <w:pStyle w:val="BodyText"/>
        <w:ind w:left="417"/>
      </w:pPr>
      <w:r>
        <w:rPr>
          <w:noProof/>
          <w:spacing w:val="8"/>
          <w:lang w:bidi="ar-SA"/>
        </w:rPr>
        <w:drawing>
          <wp:anchor distT="0" distB="0" distL="114300" distR="114300" simplePos="0" relativeHeight="251658752" behindDoc="0" locked="1" layoutInCell="1" allowOverlap="1" wp14:anchorId="58FDDC17" wp14:editId="4EB500B0">
            <wp:simplePos x="0" y="0"/>
            <wp:positionH relativeFrom="column">
              <wp:posOffset>0</wp:posOffset>
            </wp:positionH>
            <wp:positionV relativeFrom="page">
              <wp:posOffset>1637030</wp:posOffset>
            </wp:positionV>
            <wp:extent cx="1536192" cy="475488"/>
            <wp:effectExtent l="0" t="0" r="698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dessa_Teal_RG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192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C69" w:rsidRDefault="00274C69" w14:paraId="6BA1B33B" w14:textId="77777777">
      <w:pPr>
        <w:pStyle w:val="BodyText"/>
        <w:ind w:left="417"/>
      </w:pPr>
    </w:p>
    <w:p w:rsidR="00274C69" w:rsidRDefault="00274C69" w14:paraId="3565DEC9" w14:textId="77777777">
      <w:pPr>
        <w:pStyle w:val="BodyText"/>
        <w:ind w:left="417"/>
      </w:pPr>
    </w:p>
    <w:p w:rsidR="00274C69" w:rsidRDefault="00274C69" w14:paraId="2020A4B5" w14:textId="77777777">
      <w:pPr>
        <w:pStyle w:val="BodyText"/>
        <w:ind w:left="417"/>
      </w:pPr>
    </w:p>
    <w:p w:rsidR="00274C69" w:rsidRDefault="00274C69" w14:paraId="1F5B6582" w14:textId="77777777">
      <w:pPr>
        <w:pStyle w:val="BodyText"/>
        <w:ind w:left="417"/>
      </w:pPr>
    </w:p>
    <w:p w:rsidR="00274C69" w:rsidRDefault="00274C69" w14:paraId="1051F715" w14:textId="77777777">
      <w:pPr>
        <w:pStyle w:val="BodyText"/>
        <w:ind w:left="417"/>
      </w:pPr>
    </w:p>
    <w:p w:rsidR="00274C69" w:rsidRDefault="00274C69" w14:paraId="3380A5B7" w14:textId="77777777">
      <w:pPr>
        <w:pStyle w:val="BodyText"/>
        <w:ind w:left="417"/>
      </w:pPr>
    </w:p>
    <w:p w:rsidR="00274C69" w:rsidRDefault="00274C69" w14:paraId="69622316" w14:textId="77777777">
      <w:pPr>
        <w:pStyle w:val="BodyText"/>
        <w:ind w:left="417"/>
      </w:pPr>
    </w:p>
    <w:p w:rsidR="00274C69" w:rsidP="044C705C" w:rsidRDefault="005E3D79" w14:paraId="1669C988" w14:textId="4604C342">
      <w:pPr>
        <w:pStyle w:val="BodyText"/>
        <w:ind w:left="417"/>
        <w:contextualSpacing/>
      </w:pPr>
      <w:r w:rsidRPr="005E3D79">
        <w:rPr>
          <w:rFonts w:ascii="Maison Neue Book" w:hAnsi="Maison Neue Book"/>
          <w:color w:val="FFFFFF" w:themeColor="background1"/>
          <w:sz w:val="48"/>
          <w:szCs w:val="48"/>
        </w:rPr>
        <w:t>Setup</w:t>
      </w:r>
      <w:r>
        <w:rPr>
          <w:rFonts w:ascii="Maison Neue Book" w:hAnsi="Maison Neue Book"/>
          <w:color w:val="FFFFFF" w:themeColor="background1"/>
          <w:sz w:val="48"/>
          <w:szCs w:val="48"/>
        </w:rPr>
        <w:t xml:space="preserve"> </w:t>
      </w:r>
      <w:r w:rsidRPr="005E3D79">
        <w:rPr>
          <w:rFonts w:ascii="Maison Neue Book" w:hAnsi="Maison Neue Book"/>
          <w:color w:val="FFFFFF" w:themeColor="background1"/>
          <w:sz w:val="48"/>
          <w:szCs w:val="48"/>
        </w:rPr>
        <w:t>Windows</w:t>
      </w:r>
      <w:r>
        <w:rPr>
          <w:rFonts w:ascii="Maison Neue Book" w:hAnsi="Maison Neue Book"/>
          <w:color w:val="FFFFFF" w:themeColor="background1"/>
          <w:sz w:val="48"/>
          <w:szCs w:val="48"/>
        </w:rPr>
        <w:t xml:space="preserve"> </w:t>
      </w:r>
      <w:r w:rsidRPr="005E3D79">
        <w:rPr>
          <w:rFonts w:ascii="Maison Neue Book" w:hAnsi="Maison Neue Book"/>
          <w:color w:val="FFFFFF" w:themeColor="background1"/>
          <w:sz w:val="48"/>
          <w:szCs w:val="48"/>
        </w:rPr>
        <w:t>Performance</w:t>
      </w:r>
      <w:r>
        <w:rPr>
          <w:rFonts w:ascii="Maison Neue Book" w:hAnsi="Maison Neue Book"/>
          <w:color w:val="FFFFFF" w:themeColor="background1"/>
          <w:sz w:val="48"/>
          <w:szCs w:val="48"/>
        </w:rPr>
        <w:t xml:space="preserve"> </w:t>
      </w:r>
      <w:r w:rsidRPr="005E3D79">
        <w:rPr>
          <w:rFonts w:ascii="Maison Neue Book" w:hAnsi="Maison Neue Book"/>
          <w:color w:val="FFFFFF" w:themeColor="background1"/>
          <w:sz w:val="48"/>
          <w:szCs w:val="48"/>
        </w:rPr>
        <w:t>Counters</w:t>
      </w:r>
    </w:p>
    <w:p w:rsidR="00274C69" w:rsidRDefault="00274C69" w14:paraId="736530E2" w14:textId="77777777">
      <w:pPr>
        <w:pStyle w:val="BodyText"/>
        <w:ind w:left="417"/>
      </w:pPr>
    </w:p>
    <w:p w:rsidRPr="00F355CE" w:rsidR="00274C69" w:rsidP="007F003F" w:rsidRDefault="00274C69" w14:paraId="0C113D13" w14:textId="77777777">
      <w:pPr>
        <w:pStyle w:val="BodyText"/>
        <w:rPr>
          <w:rFonts w:ascii="Maison Neue Book" w:hAnsi="Maison Neue Book"/>
          <w:sz w:val="50"/>
          <w:szCs w:val="50"/>
        </w:rPr>
      </w:pPr>
    </w:p>
    <w:p w:rsidR="002E7DE2" w:rsidP="00763933" w:rsidRDefault="002E7DE2" w14:paraId="752C5B22" w14:textId="77777777">
      <w:pPr>
        <w:pStyle w:val="BodyText"/>
        <w:rPr>
          <w:rFonts w:ascii="Maison Neue Book" w:hAnsi="Maison Neue Book"/>
          <w:color w:val="FFFFFF" w:themeColor="background1"/>
          <w:sz w:val="24"/>
          <w:szCs w:val="24"/>
        </w:rPr>
      </w:pPr>
    </w:p>
    <w:p w:rsidRPr="00763933" w:rsidR="00763933" w:rsidP="00763933" w:rsidRDefault="00763933" w14:paraId="41B10E61" w14:textId="0B3B66E6">
      <w:pPr>
        <w:pStyle w:val="BodyText"/>
        <w:rPr>
          <w:rFonts w:ascii="Maison Neue Book" w:hAnsi="Maison Neue Book"/>
          <w:sz w:val="24"/>
          <w:szCs w:val="24"/>
        </w:rPr>
      </w:pPr>
      <w:r w:rsidRPr="00763933">
        <w:rPr>
          <w:rFonts w:ascii="Maison Neue Book" w:hAnsi="Maison Neue Book"/>
          <w:color w:val="FFFFFF" w:themeColor="background1"/>
          <w:sz w:val="24"/>
          <w:szCs w:val="24"/>
        </w:rPr>
        <w:fldChar w:fldCharType="begin"/>
      </w:r>
      <w:r w:rsidRPr="00763933">
        <w:rPr>
          <w:rFonts w:ascii="Maison Neue Book" w:hAnsi="Maison Neue Book"/>
          <w:color w:val="FFFFFF" w:themeColor="background1"/>
          <w:sz w:val="24"/>
          <w:szCs w:val="24"/>
        </w:rPr>
        <w:instrText xml:space="preserve"> DATE  \@ "MMMM d, yyyy"  \* MERGEFORMAT </w:instrText>
      </w:r>
      <w:r w:rsidRPr="00763933">
        <w:rPr>
          <w:rFonts w:ascii="Maison Neue Book" w:hAnsi="Maison Neue Book"/>
          <w:color w:val="FFFFFF" w:themeColor="background1"/>
          <w:sz w:val="24"/>
          <w:szCs w:val="24"/>
        </w:rPr>
        <w:fldChar w:fldCharType="separate"/>
      </w:r>
      <w:r w:rsidR="00F6749A">
        <w:rPr>
          <w:rFonts w:ascii="Maison Neue Book" w:hAnsi="Maison Neue Book"/>
          <w:noProof/>
          <w:color w:val="FFFFFF" w:themeColor="background1"/>
          <w:sz w:val="24"/>
          <w:szCs w:val="24"/>
        </w:rPr>
        <w:t>May 17, 2024</w:t>
      </w:r>
      <w:r w:rsidRPr="00763933">
        <w:rPr>
          <w:rFonts w:ascii="Maison Neue Book" w:hAnsi="Maison Neue Book"/>
          <w:color w:val="FFFFFF" w:themeColor="background1"/>
          <w:sz w:val="24"/>
          <w:szCs w:val="24"/>
        </w:rPr>
        <w:fldChar w:fldCharType="end"/>
      </w:r>
    </w:p>
    <w:p w:rsidR="00274C69" w:rsidRDefault="00274C69" w14:paraId="40816FC9" w14:textId="77777777">
      <w:pPr>
        <w:pStyle w:val="BodyText"/>
        <w:ind w:left="417"/>
      </w:pPr>
    </w:p>
    <w:p w:rsidR="00274C69" w:rsidRDefault="00274C69" w14:paraId="40AA55F9" w14:textId="77777777">
      <w:pPr>
        <w:pStyle w:val="BodyText"/>
        <w:ind w:left="417"/>
      </w:pPr>
    </w:p>
    <w:p w:rsidR="00274C69" w:rsidP="00F355CE" w:rsidRDefault="00274C69" w14:paraId="61B11722" w14:textId="77777777">
      <w:pPr>
        <w:pStyle w:val="BodyText"/>
      </w:pPr>
    </w:p>
    <w:p w:rsidR="00274C69" w:rsidRDefault="00274C69" w14:paraId="61D15FD9" w14:textId="77777777">
      <w:pPr>
        <w:pStyle w:val="BodyText"/>
        <w:ind w:left="417"/>
      </w:pPr>
    </w:p>
    <w:p w:rsidR="00274C69" w:rsidRDefault="00274C69" w14:paraId="3856E245" w14:textId="77777777">
      <w:pPr>
        <w:pStyle w:val="BodyText"/>
        <w:ind w:left="417"/>
      </w:pPr>
    </w:p>
    <w:p w:rsidR="00274C69" w:rsidRDefault="0016122F" w14:paraId="7833541E" w14:textId="77777777">
      <w:pPr>
        <w:pStyle w:val="BodyText"/>
        <w:ind w:left="417"/>
      </w:pPr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61824" behindDoc="0" locked="1" layoutInCell="1" allowOverlap="1" wp14:anchorId="21F73DB9" wp14:editId="25079F47">
                <wp:simplePos x="0" y="0"/>
                <wp:positionH relativeFrom="page">
                  <wp:posOffset>758825</wp:posOffset>
                </wp:positionH>
                <wp:positionV relativeFrom="page">
                  <wp:posOffset>9504045</wp:posOffset>
                </wp:positionV>
                <wp:extent cx="64465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65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605AD3" w:rsidR="0016122F" w:rsidP="00856B64" w:rsidRDefault="0016122F" w14:paraId="496B42AD" w14:textId="77777777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  <w:tab w:val="center" w:pos="5040"/>
                                <w:tab w:val="right" w:pos="9900"/>
                              </w:tabs>
                              <w:jc w:val="both"/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</w:pPr>
                            <w:r w:rsidRPr="00605AD3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 xml:space="preserve">This document contains unpublished confidential and proprietary information of Odessa Technologies, Inc. No disclosure or use of any of these materials </w:t>
                            </w:r>
                            <w:r w:rsidR="008B775F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>may be made without the express</w:t>
                            </w:r>
                            <w:r w:rsidRPr="00605AD3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 xml:space="preserve"> writt</w:t>
                            </w:r>
                            <w:r w:rsidR="008B775F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>en consent of Odessa. ©1998-20</w:t>
                            </w:r>
                            <w:r w:rsidR="0032109C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>20</w:t>
                            </w:r>
                            <w:r w:rsidRPr="00605AD3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 xml:space="preserve"> Odessa Technologies, Inc. All Rights Reserved.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6338F7A8">
              <v:shapetype id="_x0000_t202" coordsize="21600,21600" o:spt="202" path="m,l,21600r21600,l21600,xe" w14:anchorId="21F73DB9">
                <v:stroke joinstyle="miter"/>
                <v:path gradientshapeok="t" o:connecttype="rect"/>
              </v:shapetype>
              <v:shape id="Text Box 2" style="position:absolute;left:0;text-align:left;margin-left:59.75pt;margin-top:748.35pt;width:507.6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">
                <v:textbox style="mso-fit-shape-to-text:t">
                  <w:txbxContent>
                    <w:p w:rsidRPr="00605AD3" w:rsidR="0016122F" w:rsidP="00856B64" w:rsidRDefault="0016122F" w14:paraId="0AED502F" w14:textId="77777777">
                      <w:pPr>
                        <w:pStyle w:val="Footer"/>
                        <w:tabs>
                          <w:tab w:val="clear" w:pos="4680"/>
                          <w:tab w:val="clear" w:pos="9360"/>
                          <w:tab w:val="center" w:pos="5040"/>
                          <w:tab w:val="right" w:pos="9900"/>
                        </w:tabs>
                        <w:jc w:val="both"/>
                        <w:rPr>
                          <w:color w:val="F2F2F2" w:themeColor="background1" w:themeShade="F2"/>
                          <w:sz w:val="16"/>
                          <w:szCs w:val="16"/>
                        </w:rPr>
                      </w:pPr>
                      <w:r w:rsidRPr="00605AD3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 xml:space="preserve">This document contains unpublished confidential and proprietary information of Odessa Technologies, Inc. No disclosure or use of any of these materials </w:t>
                      </w:r>
                      <w:r w:rsidR="008B775F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>may be made without the express</w:t>
                      </w:r>
                      <w:r w:rsidRPr="00605AD3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 xml:space="preserve"> writt</w:t>
                      </w:r>
                      <w:r w:rsidR="008B775F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>en consent of Odessa. ©1998-20</w:t>
                      </w:r>
                      <w:r w:rsidR="0032109C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>20</w:t>
                      </w:r>
                      <w:r w:rsidRPr="00605AD3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 xml:space="preserve"> Odessa Technologies, Inc. All Rights Reserved.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274C69" w:rsidRDefault="00274C69" w14:paraId="642F080B" w14:textId="77777777">
      <w:pPr>
        <w:pStyle w:val="BodyText"/>
        <w:ind w:left="417"/>
      </w:pPr>
    </w:p>
    <w:p w:rsidR="00274C69" w:rsidRDefault="00274C69" w14:paraId="7B5485A7" w14:textId="77777777">
      <w:pPr>
        <w:pStyle w:val="BodyText"/>
        <w:ind w:left="417"/>
      </w:pPr>
    </w:p>
    <w:p w:rsidR="00274C69" w:rsidRDefault="00274C69" w14:paraId="74985AF0" w14:textId="77777777">
      <w:pPr>
        <w:pStyle w:val="BodyText"/>
        <w:ind w:left="417"/>
      </w:pPr>
    </w:p>
    <w:p w:rsidR="00274C69" w:rsidRDefault="00274C69" w14:paraId="13E5B262" w14:textId="77777777">
      <w:pPr>
        <w:pStyle w:val="BodyText"/>
        <w:ind w:left="417"/>
      </w:pPr>
    </w:p>
    <w:p w:rsidR="00274C69" w:rsidRDefault="000978F4" w14:paraId="6DF9238E" w14:textId="77777777">
      <w:pPr>
        <w:pStyle w:val="BodyText"/>
        <w:ind w:left="417"/>
      </w:pPr>
      <w:r>
        <w:rPr>
          <w:noProof/>
          <w:lang w:bidi="ar-SA"/>
        </w:rPr>
        <w:drawing>
          <wp:anchor distT="0" distB="0" distL="114300" distR="114300" simplePos="0" relativeHeight="251659776" behindDoc="0" locked="1" layoutInCell="1" allowOverlap="1" wp14:anchorId="30761BB2" wp14:editId="3E113848">
            <wp:simplePos x="0" y="0"/>
            <wp:positionH relativeFrom="page">
              <wp:posOffset>-54610</wp:posOffset>
            </wp:positionH>
            <wp:positionV relativeFrom="page">
              <wp:posOffset>6602095</wp:posOffset>
            </wp:positionV>
            <wp:extent cx="7955280" cy="3465576"/>
            <wp:effectExtent l="0" t="0" r="7620" b="1905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3465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C69" w:rsidRDefault="00274C69" w14:paraId="09D5E325" w14:textId="77777777">
      <w:pPr>
        <w:pStyle w:val="BodyText"/>
        <w:ind w:left="417"/>
      </w:pPr>
    </w:p>
    <w:p w:rsidR="00274C69" w:rsidRDefault="00274C69" w14:paraId="6D77ACEC" w14:textId="77777777">
      <w:pPr>
        <w:pStyle w:val="BodyText"/>
        <w:ind w:left="417"/>
      </w:pPr>
    </w:p>
    <w:p w:rsidR="00274C69" w:rsidRDefault="00274C69" w14:paraId="2331D990" w14:textId="77777777">
      <w:pPr>
        <w:pStyle w:val="BodyText"/>
        <w:ind w:left="417"/>
      </w:pPr>
    </w:p>
    <w:p w:rsidR="00274C69" w:rsidRDefault="00274C69" w14:paraId="4A743EA8" w14:textId="77777777">
      <w:pPr>
        <w:pStyle w:val="BodyText"/>
        <w:ind w:left="417"/>
      </w:pPr>
    </w:p>
    <w:p w:rsidR="00274C69" w:rsidRDefault="00274C69" w14:paraId="68948899" w14:textId="77777777">
      <w:pPr>
        <w:pStyle w:val="BodyText"/>
        <w:ind w:left="417"/>
      </w:pPr>
    </w:p>
    <w:p w:rsidR="00274C69" w:rsidRDefault="00274C69" w14:paraId="2549400F" w14:textId="77777777">
      <w:pPr>
        <w:pStyle w:val="BodyText"/>
        <w:ind w:left="417"/>
      </w:pPr>
    </w:p>
    <w:p w:rsidR="00274C69" w:rsidRDefault="00274C69" w14:paraId="062B3733" w14:textId="77777777">
      <w:pPr>
        <w:pStyle w:val="BodyText"/>
        <w:ind w:left="417"/>
      </w:pPr>
    </w:p>
    <w:p w:rsidR="00274C69" w:rsidRDefault="00274C69" w14:paraId="42F15866" w14:textId="77777777">
      <w:pPr>
        <w:pStyle w:val="BodyText"/>
        <w:ind w:left="417"/>
      </w:pPr>
    </w:p>
    <w:p w:rsidR="00274C69" w:rsidRDefault="00274C69" w14:paraId="3FD915B9" w14:textId="77777777">
      <w:pPr>
        <w:pStyle w:val="BodyText"/>
        <w:ind w:left="417"/>
      </w:pPr>
    </w:p>
    <w:p w:rsidR="00274C69" w:rsidRDefault="00274C69" w14:paraId="06233DCA" w14:textId="77777777">
      <w:pPr>
        <w:pStyle w:val="BodyText"/>
        <w:ind w:left="417"/>
      </w:pPr>
    </w:p>
    <w:p w:rsidR="00274C69" w:rsidRDefault="00274C69" w14:paraId="11063139" w14:textId="77777777">
      <w:pPr>
        <w:pStyle w:val="BodyText"/>
        <w:ind w:left="417"/>
      </w:pPr>
    </w:p>
    <w:p w:rsidR="00274C69" w:rsidRDefault="00274C69" w14:paraId="359B0C15" w14:textId="77777777">
      <w:pPr>
        <w:pStyle w:val="BodyText"/>
        <w:ind w:left="417"/>
      </w:pPr>
    </w:p>
    <w:p w:rsidR="004456C6" w:rsidRDefault="004456C6" w14:paraId="182B5A32" w14:textId="77777777">
      <w:pPr>
        <w:rPr>
          <w:rFonts w:asciiTheme="minorHAnsi" w:hAnsiTheme="minorHAnsi"/>
          <w:szCs w:val="20"/>
        </w:rPr>
      </w:pPr>
      <w:r>
        <w:br w:type="page"/>
      </w:r>
    </w:p>
    <w:p w:rsidR="00274C69" w:rsidP="00EB2435" w:rsidRDefault="00274C69" w14:paraId="522FFE77" w14:textId="77777777">
      <w:pPr>
        <w:pStyle w:val="BodyText"/>
      </w:pPr>
    </w:p>
    <w:p w:rsidR="00EE4A78" w:rsidP="00EB2435" w:rsidRDefault="00EE4A78" w14:paraId="1641EDF4" w14:textId="77777777">
      <w:pPr>
        <w:pStyle w:val="BodyText"/>
      </w:pPr>
    </w:p>
    <w:p w:rsidR="00FA2815" w:rsidP="00EB2435" w:rsidRDefault="00FA2815" w14:paraId="7A52717E" w14:textId="77777777">
      <w:pPr>
        <w:pStyle w:val="BodyText"/>
      </w:pPr>
    </w:p>
    <w:p w:rsidR="00EB2435" w:rsidP="004914EE" w:rsidRDefault="004914EE" w14:paraId="47D8F665" w14:textId="77777777">
      <w:pPr>
        <w:pStyle w:val="Heading2"/>
      </w:pPr>
      <w:bookmarkStart w:name="_Toc500150437" w:id="0"/>
      <w:r>
        <w:t>Document revision history.</w:t>
      </w:r>
      <w:bookmarkEnd w:id="0"/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1985"/>
        <w:gridCol w:w="3970"/>
        <w:gridCol w:w="1150"/>
        <w:gridCol w:w="2821"/>
      </w:tblGrid>
      <w:tr w:rsidR="00715ED4" w:rsidTr="00BB073C" w14:paraId="256A58E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bottom w:val="nil"/>
            </w:tcBorders>
            <w:shd w:val="clear" w:color="auto" w:fill="263746" w:themeFill="text2"/>
          </w:tcPr>
          <w:p w:rsidRPr="004914EE" w:rsidR="00715ED4" w:rsidP="00EB2435" w:rsidRDefault="00715ED4" w14:paraId="697151D6" w14:textId="77777777">
            <w:pPr>
              <w:pStyle w:val="BodyText"/>
              <w:rPr>
                <w:color w:val="FFFFFF" w:themeColor="background1"/>
                <w:sz w:val="20"/>
              </w:rPr>
            </w:pPr>
            <w:r w:rsidRPr="004914EE">
              <w:rPr>
                <w:color w:val="FFFFFF" w:themeColor="background1"/>
                <w:sz w:val="20"/>
              </w:rPr>
              <w:t>Date</w:t>
            </w:r>
          </w:p>
        </w:tc>
        <w:tc>
          <w:tcPr>
            <w:tcW w:w="3970" w:type="dxa"/>
            <w:tcBorders>
              <w:bottom w:val="nil"/>
            </w:tcBorders>
            <w:shd w:val="clear" w:color="auto" w:fill="263746" w:themeFill="text2"/>
          </w:tcPr>
          <w:p w:rsidRPr="004914EE" w:rsidR="00715ED4" w:rsidP="00EB2435" w:rsidRDefault="00715ED4" w14:paraId="3B5D7415" w14:textId="77777777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</w:rPr>
            </w:pPr>
            <w:r w:rsidRPr="004914EE">
              <w:rPr>
                <w:color w:val="FFFFFF" w:themeColor="background1"/>
                <w:sz w:val="20"/>
              </w:rPr>
              <w:t>Description</w:t>
            </w:r>
          </w:p>
        </w:tc>
        <w:tc>
          <w:tcPr>
            <w:tcW w:w="1150" w:type="dxa"/>
            <w:tcBorders>
              <w:bottom w:val="nil"/>
            </w:tcBorders>
            <w:shd w:val="clear" w:color="auto" w:fill="263746" w:themeFill="text2"/>
          </w:tcPr>
          <w:p w:rsidRPr="004914EE" w:rsidR="00715ED4" w:rsidP="00EB2435" w:rsidRDefault="00715ED4" w14:paraId="0B3B0E57" w14:textId="77777777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</w:rPr>
            </w:pPr>
            <w:r w:rsidRPr="004914EE">
              <w:rPr>
                <w:color w:val="FFFFFF" w:themeColor="background1"/>
                <w:sz w:val="20"/>
              </w:rPr>
              <w:t>Version</w:t>
            </w:r>
          </w:p>
        </w:tc>
        <w:tc>
          <w:tcPr>
            <w:tcW w:w="2821" w:type="dxa"/>
            <w:tcBorders>
              <w:bottom w:val="nil"/>
            </w:tcBorders>
            <w:shd w:val="clear" w:color="auto" w:fill="263746" w:themeFill="text2"/>
          </w:tcPr>
          <w:p w:rsidRPr="004914EE" w:rsidR="00715ED4" w:rsidP="00EB2435" w:rsidRDefault="00715ED4" w14:paraId="73A1E8BC" w14:textId="77777777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</w:rPr>
            </w:pPr>
            <w:r w:rsidRPr="004914EE">
              <w:rPr>
                <w:color w:val="FFFFFF" w:themeColor="background1"/>
                <w:sz w:val="20"/>
              </w:rPr>
              <w:t>Author</w:t>
            </w:r>
          </w:p>
        </w:tc>
      </w:tr>
      <w:tr w:rsidR="00715ED4" w:rsidTr="009A3610" w14:paraId="2DA54D3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nil"/>
              <w:left w:val="nil"/>
              <w:bottom w:val="nil"/>
            </w:tcBorders>
          </w:tcPr>
          <w:p w:rsidRPr="004914EE" w:rsidR="00715ED4" w:rsidP="00EB2435" w:rsidRDefault="009F1E52" w14:paraId="7BE253D6" w14:textId="66C29A5C">
            <w:pPr>
              <w:pStyle w:val="BodyText"/>
              <w:rPr>
                <w:sz w:val="20"/>
              </w:rPr>
            </w:pPr>
            <w:r>
              <w:rPr>
                <w:sz w:val="20"/>
              </w:rPr>
              <w:t>25 March 2024</w:t>
            </w:r>
          </w:p>
        </w:tc>
        <w:tc>
          <w:tcPr>
            <w:tcW w:w="3970" w:type="dxa"/>
            <w:tcBorders>
              <w:top w:val="nil"/>
              <w:bottom w:val="nil"/>
            </w:tcBorders>
          </w:tcPr>
          <w:p w:rsidRPr="004914EE" w:rsidR="00715ED4" w:rsidP="00EB2435" w:rsidRDefault="009F1E52" w14:paraId="34B72D7B" w14:textId="5D8004F7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Document Created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:rsidRPr="004914EE" w:rsidR="00715ED4" w:rsidP="008E693A" w:rsidRDefault="009A3610" w14:paraId="7258A185" w14:textId="77777777">
            <w:pPr>
              <w:pStyle w:val="BodyText"/>
              <w:ind w:firstLine="13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2821" w:type="dxa"/>
            <w:tcBorders>
              <w:top w:val="nil"/>
              <w:bottom w:val="nil"/>
              <w:right w:val="nil"/>
            </w:tcBorders>
          </w:tcPr>
          <w:p w:rsidRPr="004914EE" w:rsidR="00715ED4" w:rsidP="00EB2435" w:rsidRDefault="009F1E52" w14:paraId="4D39635A" w14:textId="354DD687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Naga Katrapati</w:t>
            </w:r>
          </w:p>
        </w:tc>
      </w:tr>
      <w:tr w:rsidR="00715ED4" w:rsidTr="009A3610" w14:paraId="5EDA4D3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nil"/>
              <w:left w:val="nil"/>
              <w:bottom w:val="nil"/>
            </w:tcBorders>
          </w:tcPr>
          <w:p w:rsidRPr="004914EE" w:rsidR="00715ED4" w:rsidP="00EB2435" w:rsidRDefault="00715ED4" w14:paraId="3990D2F6" w14:textId="77777777">
            <w:pPr>
              <w:pStyle w:val="BodyText"/>
              <w:rPr>
                <w:sz w:val="20"/>
              </w:rPr>
            </w:pPr>
          </w:p>
        </w:tc>
        <w:tc>
          <w:tcPr>
            <w:tcW w:w="3970" w:type="dxa"/>
            <w:tcBorders>
              <w:top w:val="nil"/>
              <w:bottom w:val="nil"/>
            </w:tcBorders>
          </w:tcPr>
          <w:p w:rsidRPr="004914EE" w:rsidR="00715ED4" w:rsidP="00EB2435" w:rsidRDefault="00715ED4" w14:paraId="03F9EAE2" w14:textId="77777777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:rsidRPr="004914EE" w:rsidR="00715ED4" w:rsidP="008E693A" w:rsidRDefault="00715ED4" w14:paraId="25B48677" w14:textId="77777777">
            <w:pPr>
              <w:pStyle w:val="BodyText"/>
              <w:ind w:firstLine="1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821" w:type="dxa"/>
            <w:tcBorders>
              <w:top w:val="nil"/>
              <w:bottom w:val="nil"/>
              <w:right w:val="nil"/>
            </w:tcBorders>
          </w:tcPr>
          <w:p w:rsidRPr="004914EE" w:rsidR="00715ED4" w:rsidP="00EB2435" w:rsidRDefault="00715ED4" w14:paraId="19975D12" w14:textId="77777777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715ED4" w:rsidTr="009A3610" w14:paraId="5993BF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nil"/>
              <w:left w:val="nil"/>
              <w:bottom w:val="nil"/>
            </w:tcBorders>
          </w:tcPr>
          <w:p w:rsidRPr="004914EE" w:rsidR="00715ED4" w:rsidP="00EB2435" w:rsidRDefault="00715ED4" w14:paraId="77D0EA01" w14:textId="77777777">
            <w:pPr>
              <w:pStyle w:val="BodyText"/>
              <w:rPr>
                <w:sz w:val="20"/>
              </w:rPr>
            </w:pPr>
          </w:p>
        </w:tc>
        <w:tc>
          <w:tcPr>
            <w:tcW w:w="3970" w:type="dxa"/>
            <w:tcBorders>
              <w:top w:val="nil"/>
              <w:bottom w:val="nil"/>
            </w:tcBorders>
          </w:tcPr>
          <w:p w:rsidRPr="004914EE" w:rsidR="00715ED4" w:rsidP="00EB2435" w:rsidRDefault="00715ED4" w14:paraId="24AE1CF4" w14:textId="77777777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:rsidRPr="004914EE" w:rsidR="00715ED4" w:rsidP="008E693A" w:rsidRDefault="00715ED4" w14:paraId="46998865" w14:textId="77777777">
            <w:pPr>
              <w:pStyle w:val="BodyText"/>
              <w:ind w:firstLine="13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821" w:type="dxa"/>
            <w:tcBorders>
              <w:top w:val="nil"/>
              <w:bottom w:val="nil"/>
              <w:right w:val="nil"/>
            </w:tcBorders>
          </w:tcPr>
          <w:p w:rsidRPr="004914EE" w:rsidR="00715ED4" w:rsidP="00EB2435" w:rsidRDefault="00715ED4" w14:paraId="0B1256AC" w14:textId="77777777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680A31" w:rsidTr="009A3610" w14:paraId="5AF67CF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nil"/>
              <w:left w:val="nil"/>
              <w:bottom w:val="nil"/>
            </w:tcBorders>
          </w:tcPr>
          <w:p w:rsidRPr="004914EE" w:rsidR="00680A31" w:rsidP="00EB2435" w:rsidRDefault="00680A31" w14:paraId="14135DE3" w14:textId="77777777">
            <w:pPr>
              <w:pStyle w:val="BodyText"/>
              <w:rPr>
                <w:sz w:val="20"/>
              </w:rPr>
            </w:pPr>
          </w:p>
        </w:tc>
        <w:tc>
          <w:tcPr>
            <w:tcW w:w="3970" w:type="dxa"/>
            <w:tcBorders>
              <w:top w:val="nil"/>
              <w:bottom w:val="nil"/>
            </w:tcBorders>
          </w:tcPr>
          <w:p w:rsidRPr="004914EE" w:rsidR="00680A31" w:rsidP="00EB2435" w:rsidRDefault="00680A31" w14:paraId="46057CBF" w14:textId="77777777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:rsidRPr="004914EE" w:rsidR="00680A31" w:rsidP="008E693A" w:rsidRDefault="00680A31" w14:paraId="5B8F7677" w14:textId="77777777">
            <w:pPr>
              <w:pStyle w:val="BodyText"/>
              <w:ind w:firstLine="1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821" w:type="dxa"/>
            <w:tcBorders>
              <w:top w:val="nil"/>
              <w:bottom w:val="nil"/>
              <w:right w:val="nil"/>
            </w:tcBorders>
          </w:tcPr>
          <w:p w:rsidRPr="004914EE" w:rsidR="00680A31" w:rsidP="00EB2435" w:rsidRDefault="00680A31" w14:paraId="29C08D39" w14:textId="77777777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0315A5" w:rsidP="00071F76" w:rsidRDefault="000315A5" w14:paraId="3D246DCA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994AD5C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17CB6722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71404C7B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4AC2EF50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363A7CE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11295837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7A29E94E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4E83F6F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4CD666F5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5838927B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D584B7C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F547C83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739645D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2FCC1529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43548369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1C4231DB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27F68D0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5CE4CDA0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50B159B3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ECB1B6B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10E7A739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2206F6E6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03A8A15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60D007C4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27C6D6A1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122499FC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21341491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6605C51B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6679320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4E83DED5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40871AA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42FD49E5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A08A671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8E60523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7B5FB926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224ED1CE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44D38DFF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2FB5864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7F7AA541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1F229FE9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E5D6A6A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0C823E6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915FBA9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2B64325A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DEC63C3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0BC0B1B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902C76D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AA9786A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127D4FDB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6C6D33C3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3467AA50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07FD9D40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0315A5" w:rsidP="00071F76" w:rsidRDefault="000315A5" w14:paraId="27866017" w14:textId="77777777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:rsidR="00EE4A78" w:rsidP="00D62185" w:rsidRDefault="00EE4A78" w14:paraId="692122E7" w14:textId="77777777">
      <w:pPr>
        <w:pStyle w:val="BodyText"/>
      </w:pPr>
    </w:p>
    <w:p w:rsidR="0016122F" w:rsidP="00D62185" w:rsidRDefault="0016122F" w14:paraId="3744DBE0" w14:textId="77777777">
      <w:pPr>
        <w:pStyle w:val="BodyText"/>
      </w:pPr>
    </w:p>
    <w:bookmarkStart w:name="_Toc500105535" w:displacedByCustomXml="next" w:id="1"/>
    <w:bookmarkStart w:name="_Toc500105641" w:displacedByCustomXml="next" w:id="2"/>
    <w:bookmarkStart w:name="_Toc500106019" w:displacedByCustomXml="next" w:id="3"/>
    <w:sdt>
      <w:sdtPr>
        <w:rPr>
          <w:rFonts w:ascii="Calibri" w:hAnsi="Calibri" w:eastAsia="Times New Roman" w:cs="Times New Roman"/>
          <w:color w:val="534F4B" w:themeColor="accent6" w:themeShade="80"/>
          <w:sz w:val="21"/>
          <w:szCs w:val="22"/>
          <w:lang w:bidi="en-US"/>
        </w:rPr>
        <w:id w:val="1382446271"/>
        <w:docPartObj>
          <w:docPartGallery w:val="Table of Contents"/>
          <w:docPartUnique/>
        </w:docPartObj>
      </w:sdtPr>
      <w:sdtEndPr>
        <w:rPr>
          <w:rFonts w:ascii="Calibri" w:hAnsi="Calibri" w:eastAsia="Times New Roman" w:cs="Times New Roman"/>
          <w:b w:val="1"/>
          <w:bCs w:val="1"/>
          <w:noProof/>
          <w:color w:val="534F4B" w:themeColor="accent6" w:themeTint="FF" w:themeShade="80"/>
          <w:sz w:val="21"/>
          <w:szCs w:val="21"/>
          <w:lang w:bidi="en-US"/>
        </w:rPr>
      </w:sdtEndPr>
      <w:sdtContent>
        <w:p w:rsidR="009F1E52" w:rsidP="009F1E52" w:rsidRDefault="009F1E52" w14:paraId="67B3DFB0" w14:textId="0DFBF655">
          <w:pPr>
            <w:pStyle w:val="TOCHeading"/>
          </w:pPr>
          <w:r>
            <w:t>Introduction:</w:t>
          </w:r>
        </w:p>
        <w:p w:rsidR="009F1E52" w:rsidP="009F1E52" w:rsidRDefault="009F1E52" w14:paraId="160B5210" w14:textId="77777777">
          <w:r>
            <w:t>The Document lists out steps to create a user defined data collector set, add relevant performance counters for Disk, CPU, Memory, SQL Server Databases and schedule the data collector set.</w:t>
          </w:r>
        </w:p>
        <w:p w:rsidR="00C12EF9" w:rsidRDefault="004E5FC7" w14:paraId="63FAE2EE" w14:textId="062BCE64"/>
      </w:sdtContent>
    </w:sdt>
    <w:p w:rsidR="00C12EF9" w:rsidP="00C12EF9" w:rsidRDefault="00C12EF9" w14:paraId="2AE0C125" w14:textId="77777777"/>
    <w:p w:rsidR="00EE4A78" w:rsidP="00C12EF9" w:rsidRDefault="00EE4A78" w14:paraId="0B5E6583" w14:textId="77777777"/>
    <w:p w:rsidR="00EE4A78" w:rsidP="00C12EF9" w:rsidRDefault="00EE4A78" w14:paraId="3F69077D" w14:textId="77777777"/>
    <w:p w:rsidR="00EE4A78" w:rsidP="00C12EF9" w:rsidRDefault="00EE4A78" w14:paraId="3B512964" w14:textId="77777777"/>
    <w:p w:rsidR="00EE4A78" w:rsidP="00C12EF9" w:rsidRDefault="00EE4A78" w14:paraId="33ADB925" w14:textId="77777777"/>
    <w:p w:rsidR="00EE4A78" w:rsidP="00C12EF9" w:rsidRDefault="00EE4A78" w14:paraId="2AA495C9" w14:textId="77777777"/>
    <w:p w:rsidR="00EE4A78" w:rsidP="00C12EF9" w:rsidRDefault="00EE4A78" w14:paraId="07131597" w14:textId="77777777"/>
    <w:p w:rsidR="00EE4A78" w:rsidP="00C12EF9" w:rsidRDefault="00EE4A78" w14:paraId="023005F8" w14:textId="77777777"/>
    <w:p w:rsidR="00EE4A78" w:rsidP="00C12EF9" w:rsidRDefault="00EE4A78" w14:paraId="0761B2D8" w14:textId="77777777"/>
    <w:p w:rsidR="00EE4A78" w:rsidP="00C12EF9" w:rsidRDefault="00EE4A78" w14:paraId="4A16C157" w14:textId="77777777"/>
    <w:p w:rsidR="00EE4A78" w:rsidP="00C12EF9" w:rsidRDefault="00EE4A78" w14:paraId="66041244" w14:textId="77777777"/>
    <w:p w:rsidR="00EE4A78" w:rsidP="00C12EF9" w:rsidRDefault="00EE4A78" w14:paraId="453DAC4B" w14:textId="77777777"/>
    <w:p w:rsidR="004508AD" w:rsidP="00C12EF9" w:rsidRDefault="004508AD" w14:paraId="6A07A12B" w14:textId="77777777"/>
    <w:p w:rsidR="00EE4A78" w:rsidP="00C12EF9" w:rsidRDefault="00EE4A78" w14:paraId="41BEEC5A" w14:textId="77777777"/>
    <w:p w:rsidR="00EE4A78" w:rsidP="00C12EF9" w:rsidRDefault="00EE4A78" w14:paraId="547E0A97" w14:textId="77777777"/>
    <w:p w:rsidR="00EE4A78" w:rsidP="00C12EF9" w:rsidRDefault="00EE4A78" w14:paraId="02693127" w14:textId="77777777"/>
    <w:p w:rsidR="00EE4A78" w:rsidP="00C12EF9" w:rsidRDefault="00EE4A78" w14:paraId="188F6708" w14:textId="77777777"/>
    <w:p w:rsidR="00EE4A78" w:rsidP="00C12EF9" w:rsidRDefault="00EE4A78" w14:paraId="50706AC9" w14:textId="77777777"/>
    <w:p w:rsidR="00EE4A78" w:rsidP="00C12EF9" w:rsidRDefault="00EE4A78" w14:paraId="03BD7970" w14:textId="77777777"/>
    <w:p w:rsidR="00EE4A78" w:rsidP="00C12EF9" w:rsidRDefault="00EE4A78" w14:paraId="16E87E0E" w14:textId="77777777"/>
    <w:p w:rsidR="00EE4A78" w:rsidP="00C12EF9" w:rsidRDefault="00EE4A78" w14:paraId="703893AF" w14:textId="77777777"/>
    <w:p w:rsidR="00EE4A78" w:rsidP="00C12EF9" w:rsidRDefault="00EE4A78" w14:paraId="45868E0B" w14:textId="77777777"/>
    <w:p w:rsidR="00EE4A78" w:rsidP="00C12EF9" w:rsidRDefault="00EE4A78" w14:paraId="5604245F" w14:textId="77777777"/>
    <w:p w:rsidR="00EE4A78" w:rsidP="00C12EF9" w:rsidRDefault="00EE4A78" w14:paraId="77F42B52" w14:textId="77777777"/>
    <w:p w:rsidR="00EE4A78" w:rsidP="00C12EF9" w:rsidRDefault="00EE4A78" w14:paraId="6D2EEEAF" w14:textId="77777777"/>
    <w:p w:rsidR="00EE4A78" w:rsidP="00C12EF9" w:rsidRDefault="00EE4A78" w14:paraId="3C87A031" w14:textId="77777777"/>
    <w:p w:rsidR="00EE4A78" w:rsidP="00C12EF9" w:rsidRDefault="00EE4A78" w14:paraId="3A1951F1" w14:textId="77777777"/>
    <w:p w:rsidR="00EE4A78" w:rsidP="00C12EF9" w:rsidRDefault="00EE4A78" w14:paraId="786951BB" w14:textId="77777777"/>
    <w:p w:rsidR="00EE4A78" w:rsidP="00C12EF9" w:rsidRDefault="00EE4A78" w14:paraId="7B716233" w14:textId="77777777"/>
    <w:p w:rsidR="00EE4A78" w:rsidP="00C12EF9" w:rsidRDefault="00EE4A78" w14:paraId="47D134B0" w14:textId="77777777"/>
    <w:p w:rsidR="00EE4A78" w:rsidP="00C12EF9" w:rsidRDefault="00EE4A78" w14:paraId="3FDF2F03" w14:textId="77777777"/>
    <w:p w:rsidR="00EE4A78" w:rsidP="00C12EF9" w:rsidRDefault="00EE4A78" w14:paraId="701B4F38" w14:textId="77777777"/>
    <w:p w:rsidR="00EE4A78" w:rsidP="00C12EF9" w:rsidRDefault="00EE4A78" w14:paraId="62BAFBF8" w14:textId="77777777"/>
    <w:p w:rsidR="00EE4A78" w:rsidP="00C12EF9" w:rsidRDefault="00EE4A78" w14:paraId="3A615733" w14:textId="77777777"/>
    <w:p w:rsidR="00EE4A78" w:rsidP="00C12EF9" w:rsidRDefault="00EE4A78" w14:paraId="435B0DE7" w14:textId="77777777"/>
    <w:p w:rsidR="00EE4A78" w:rsidP="00C12EF9" w:rsidRDefault="00EE4A78" w14:paraId="1731309C" w14:textId="77777777"/>
    <w:p w:rsidR="00EE4A78" w:rsidP="00C12EF9" w:rsidRDefault="00EE4A78" w14:paraId="55229468" w14:textId="77777777"/>
    <w:p w:rsidR="00EE4A78" w:rsidP="00C12EF9" w:rsidRDefault="00EE4A78" w14:paraId="2AA43B6A" w14:textId="77777777"/>
    <w:p w:rsidR="00EE4A78" w:rsidP="00C12EF9" w:rsidRDefault="00EE4A78" w14:paraId="79881EFB" w14:textId="77777777"/>
    <w:p w:rsidR="00EE4A78" w:rsidP="00C12EF9" w:rsidRDefault="00EE4A78" w14:paraId="76197C57" w14:textId="77777777"/>
    <w:bookmarkEnd w:id="3"/>
    <w:bookmarkEnd w:id="2"/>
    <w:bookmarkEnd w:id="1"/>
    <w:p w:rsidR="009F1E52" w:rsidP="009F1E52" w:rsidRDefault="009F1E52" w14:paraId="0AB4EFBB" w14:textId="77777777"/>
    <w:p w:rsidR="009F1E52" w:rsidP="009F1E52" w:rsidRDefault="009F1E52" w14:paraId="38857A8C" w14:textId="77777777"/>
    <w:p w:rsidR="009F1E52" w:rsidP="009F1E52" w:rsidRDefault="009F1E52" w14:paraId="6E862A29" w14:textId="77777777"/>
    <w:p w:rsidR="009F1E52" w:rsidP="009F1E52" w:rsidRDefault="009F1E52" w14:paraId="7246828D" w14:textId="77777777"/>
    <w:p w:rsidR="009F1E52" w:rsidP="009F1E52" w:rsidRDefault="009F1E52" w14:paraId="5A5D910E" w14:textId="7777777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</w:pPr>
      <w:r>
        <w:t>Open Windows Performance Monitor.</w:t>
      </w:r>
    </w:p>
    <w:p w:rsidR="009F1E52" w:rsidP="009F1E52" w:rsidRDefault="009F1E52" w14:paraId="5292A1CC" w14:textId="77777777">
      <w:r>
        <w:rPr>
          <w:noProof/>
        </w:rPr>
        <w:drawing>
          <wp:inline distT="0" distB="0" distL="0" distR="0" wp14:anchorId="06B571D6" wp14:editId="79DCD0F1">
            <wp:extent cx="4624867" cy="2948353"/>
            <wp:effectExtent l="0" t="0" r="4445" b="4445"/>
            <wp:docPr id="2127496958" name="Picture 2127496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352" cy="295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5E55F589" w14:textId="77777777"/>
    <w:p w:rsidR="009F1E52" w:rsidP="009F1E52" w:rsidRDefault="009F1E52" w14:paraId="22B96E39" w14:textId="7777777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</w:pPr>
      <w:r>
        <w:t>Navigate to User Defined data collector sets, right click and open new data collector set. Select “Create manually” option in the next window.</w:t>
      </w:r>
    </w:p>
    <w:p w:rsidR="009F1E52" w:rsidP="009F1E52" w:rsidRDefault="009F1E52" w14:paraId="3EC6584C" w14:textId="77777777">
      <w:r>
        <w:rPr>
          <w:noProof/>
        </w:rPr>
        <w:drawing>
          <wp:inline distT="0" distB="0" distL="0" distR="0" wp14:anchorId="2748A237" wp14:editId="2883EAC7">
            <wp:extent cx="5157464" cy="263769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566" cy="26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5A364269" w14:textId="77777777"/>
    <w:p w:rsidR="009F1E52" w:rsidP="009F1E52" w:rsidRDefault="009F1E52" w14:paraId="6E9E9813" w14:textId="77777777"/>
    <w:p w:rsidR="009F1E52" w:rsidP="45A11165" w:rsidRDefault="009F1E52" w14:paraId="553CFA40" w14:textId="6E0477E4">
      <w:pPr>
        <w:pStyle w:val="Normal"/>
      </w:pPr>
      <w:r w:rsidR="7BF4DBBB">
        <w:drawing>
          <wp:inline wp14:editId="5A7DD3A0" wp14:anchorId="2A2CFB31">
            <wp:extent cx="4279729" cy="3615856"/>
            <wp:effectExtent l="0" t="0" r="0" b="0"/>
            <wp:docPr id="196362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193f426c1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729" cy="36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1F595214" w14:textId="77777777"/>
    <w:p w:rsidR="009F1E52" w:rsidP="009F1E52" w:rsidRDefault="009F1E52" w14:paraId="40AE812A" w14:textId="7777777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</w:pPr>
      <w:r>
        <w:t xml:space="preserve">Select “Performance counter” </w:t>
      </w:r>
      <w:proofErr w:type="gramStart"/>
      <w:r>
        <w:t>option</w:t>
      </w:r>
      <w:proofErr w:type="gramEnd"/>
    </w:p>
    <w:p w:rsidR="009F1E52" w:rsidP="009F1E52" w:rsidRDefault="009F1E52" w14:paraId="019DEF12" w14:textId="77777777">
      <w:r>
        <w:rPr>
          <w:noProof/>
        </w:rPr>
        <w:drawing>
          <wp:inline distT="0" distB="0" distL="0" distR="0" wp14:anchorId="27BD91A5" wp14:editId="2E892475">
            <wp:extent cx="3457536" cy="3003550"/>
            <wp:effectExtent l="0" t="0" r="0" b="6350"/>
            <wp:docPr id="191548395" name="Picture 191548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5487" cy="30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22E92B9B" w14:textId="77777777"/>
    <w:p w:rsidR="009F1E52" w:rsidP="009F1E52" w:rsidRDefault="009F1E52" w14:paraId="663A9746" w14:textId="7777777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contextualSpacing/>
      </w:pPr>
      <w:r>
        <w:t>Click on “Add” button and select the counters as listed below:</w:t>
      </w:r>
      <w:r>
        <w:br/>
      </w:r>
      <w:r>
        <w:t xml:space="preserve">(Attached </w:t>
      </w:r>
      <w:r w:rsidRPr="00E0409C">
        <w:t>PerformanceCounters.txt</w:t>
      </w:r>
      <w:r>
        <w:t xml:space="preserve"> file has the list of counters that needs to be added) </w:t>
      </w:r>
    </w:p>
    <w:p w:rsidR="009F1E52" w:rsidP="009F1E52" w:rsidRDefault="009F1E52" w14:paraId="70CA4616" w14:textId="77777777">
      <w:r>
        <w:rPr>
          <w:noProof/>
        </w:rPr>
        <w:drawing>
          <wp:inline distT="0" distB="0" distL="0" distR="0" wp14:anchorId="5E487B36" wp14:editId="1DABB73D">
            <wp:extent cx="3550761" cy="301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5962" cy="30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1AEFA07F" w14:textId="77777777"/>
    <w:p w:rsidR="009F1E52" w:rsidP="009F1E52" w:rsidRDefault="009F1E52" w14:paraId="75ECEE31" w14:textId="7777777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</w:pPr>
      <w:r>
        <w:t xml:space="preserve">Add each of the counters as listed in the “PerformanceCounters.txt” </w:t>
      </w:r>
      <w:proofErr w:type="gramStart"/>
      <w:r>
        <w:t>file</w:t>
      </w:r>
      <w:proofErr w:type="gramEnd"/>
    </w:p>
    <w:p w:rsidR="009F1E52" w:rsidP="009F1E52" w:rsidRDefault="00F6749A" w14:paraId="1D7AC7A3" w14:textId="7E6D1220">
      <w:pPr>
        <w:pStyle w:val="ListParagraph"/>
      </w:pPr>
      <w:r>
        <w:object w:dxaOrig="2430" w:dyaOrig="830" w14:anchorId="05B69A44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121.5pt;height:41.25pt" o:ole="" type="#_x0000_t75">
            <v:imagedata o:title="" r:id="rId18"/>
          </v:shape>
          <o:OLEObject Type="Embed" ProgID="Package" ShapeID="_x0000_i1025" DrawAspect="Content" ObjectID="_1777402527" r:id="rId19"/>
        </w:object>
      </w:r>
    </w:p>
    <w:p w:rsidR="009F1E52" w:rsidP="009F1E52" w:rsidRDefault="009F1E52" w14:paraId="0A49792E" w14:textId="77777777">
      <w:r>
        <w:rPr>
          <w:noProof/>
        </w:rPr>
        <w:drawing>
          <wp:inline distT="0" distB="0" distL="0" distR="0" wp14:anchorId="5FA152DC" wp14:editId="4AF4A880">
            <wp:extent cx="4005837" cy="3162300"/>
            <wp:effectExtent l="0" t="0" r="0" b="0"/>
            <wp:docPr id="598565417" name="Picture 59856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972" cy="31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3FBA9FB2" w14:textId="77777777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</w:pPr>
      <w:r>
        <w:t xml:space="preserve">After adding all the counters as listed above, proceed to </w:t>
      </w:r>
      <w:proofErr w:type="gramStart"/>
      <w:r>
        <w:t>next</w:t>
      </w:r>
      <w:proofErr w:type="gramEnd"/>
      <w:r>
        <w:t xml:space="preserve"> window. Select “Save and close” option.</w:t>
      </w:r>
    </w:p>
    <w:p w:rsidR="009F1E52" w:rsidP="009F1E52" w:rsidRDefault="009F1E52" w14:paraId="758D3C2A" w14:textId="77777777">
      <w:r>
        <w:rPr>
          <w:noProof/>
        </w:rPr>
        <w:drawing>
          <wp:inline distT="0" distB="0" distL="0" distR="0" wp14:anchorId="26F10387" wp14:editId="07212165">
            <wp:extent cx="3986881" cy="337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44" cy="338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464A028E" w14:textId="77777777"/>
    <w:p w:rsidR="009F1E52" w:rsidP="009F1E52" w:rsidRDefault="009F1E52" w14:paraId="2050DFA0" w14:textId="77777777"/>
    <w:p w:rsidR="009F1E52" w:rsidP="009F1E52" w:rsidRDefault="009F1E52" w14:paraId="599FAF07" w14:textId="77777777">
      <w:r w:rsidRPr="00D87FBA">
        <w:rPr>
          <w:b/>
          <w:bCs/>
        </w:rPr>
        <w:t xml:space="preserve">To Schedule User </w:t>
      </w:r>
      <w:proofErr w:type="gramStart"/>
      <w:r w:rsidRPr="00D87FBA">
        <w:rPr>
          <w:b/>
          <w:bCs/>
        </w:rPr>
        <w:t>defined</w:t>
      </w:r>
      <w:proofErr w:type="gramEnd"/>
      <w:r w:rsidRPr="00D87FBA">
        <w:rPr>
          <w:b/>
          <w:bCs/>
        </w:rPr>
        <w:t xml:space="preserve"> Data</w:t>
      </w:r>
      <w:r>
        <w:rPr>
          <w:b/>
          <w:bCs/>
        </w:rPr>
        <w:t xml:space="preserve"> </w:t>
      </w:r>
      <w:r w:rsidRPr="00D87FBA">
        <w:rPr>
          <w:b/>
          <w:bCs/>
        </w:rPr>
        <w:t xml:space="preserve">Collector </w:t>
      </w:r>
      <w:r>
        <w:rPr>
          <w:b/>
          <w:bCs/>
        </w:rPr>
        <w:t>S</w:t>
      </w:r>
      <w:r w:rsidRPr="00D87FBA">
        <w:rPr>
          <w:b/>
          <w:bCs/>
        </w:rPr>
        <w:t>et</w:t>
      </w:r>
      <w:r>
        <w:t>:</w:t>
      </w:r>
    </w:p>
    <w:p w:rsidR="009F1E52" w:rsidP="009F1E52" w:rsidRDefault="009F1E52" w14:paraId="5E0A7855" w14:textId="2EE9DA14">
      <w:pPr>
        <w:pStyle w:val="ListParagraph"/>
        <w:widowControl w:val="1"/>
        <w:numPr>
          <w:ilvl w:val="0"/>
          <w:numId w:val="3"/>
        </w:numPr>
        <w:autoSpaceDE/>
        <w:autoSpaceDN/>
        <w:spacing w:after="160" w:line="259" w:lineRule="auto"/>
        <w:contextualSpacing/>
        <w:rPr/>
      </w:pPr>
      <w:r w:rsidR="009F1E52">
        <w:rPr/>
        <w:t>Navigate to User Defined and Right click on the newly created data collector set (</w:t>
      </w:r>
      <w:r w:rsidR="009F1E52">
        <w:rPr/>
        <w:t>PerformanceMetrics</w:t>
      </w:r>
      <w:r w:rsidR="009F1E52">
        <w:rPr/>
        <w:t>). Click on the schedule</w:t>
      </w:r>
      <w:r w:rsidR="38CD1108">
        <w:rPr/>
        <w:t xml:space="preserve">, </w:t>
      </w:r>
      <w:r w:rsidR="009F1E52">
        <w:rPr/>
        <w:t>add new schedule and stop condition.</w:t>
      </w:r>
    </w:p>
    <w:p w:rsidR="009F1E52" w:rsidP="009F1E52" w:rsidRDefault="009F1E52" w14:paraId="52B73815" w14:textId="77777777">
      <w:r>
        <w:rPr>
          <w:noProof/>
        </w:rPr>
        <w:drawing>
          <wp:inline distT="0" distB="0" distL="0" distR="0" wp14:anchorId="1D0AE0E2" wp14:editId="4561F2A0">
            <wp:extent cx="3155162" cy="266065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5905" cy="26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59EF6A59" w14:textId="77777777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 xml:space="preserve">Navigate to </w:t>
      </w:r>
      <w:proofErr w:type="spellStart"/>
      <w:r>
        <w:t>Reports</w:t>
      </w:r>
      <w:r>
        <w:rPr>
          <w:rFonts w:ascii="Wingdings" w:hAnsi="Wingdings" w:eastAsia="Wingdings" w:cs="Wingdings"/>
        </w:rPr>
        <w:t>à</w:t>
      </w:r>
      <w:r>
        <w:t>User</w:t>
      </w:r>
      <w:proofErr w:type="spellEnd"/>
      <w:r>
        <w:t xml:space="preserve"> </w:t>
      </w:r>
      <w:proofErr w:type="spellStart"/>
      <w:r>
        <w:t>Defined</w:t>
      </w:r>
      <w:r>
        <w:rPr>
          <w:rFonts w:ascii="Wingdings" w:hAnsi="Wingdings" w:eastAsia="Wingdings" w:cs="Wingdings"/>
        </w:rPr>
        <w:t>à</w:t>
      </w:r>
      <w:r>
        <w:t>PerformanceMetrics</w:t>
      </w:r>
      <w:proofErr w:type="spellEnd"/>
      <w:r>
        <w:t>. Right click and select properties.</w:t>
      </w:r>
    </w:p>
    <w:p w:rsidR="009F1E52" w:rsidP="009F1E52" w:rsidRDefault="009F1E52" w14:paraId="50CFC7AD" w14:textId="77777777"/>
    <w:p w:rsidR="009F1E52" w:rsidP="009F1E52" w:rsidRDefault="009F1E52" w14:paraId="4E2C0E8A" w14:textId="77777777">
      <w:r>
        <w:rPr>
          <w:noProof/>
        </w:rPr>
        <w:drawing>
          <wp:inline distT="0" distB="0" distL="0" distR="0" wp14:anchorId="59A5CAA0" wp14:editId="485B488C">
            <wp:extent cx="2674904" cy="307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995" cy="30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0B36A40B" w14:textId="77777777"/>
    <w:p w:rsidR="009F1E52" w:rsidP="009F1E52" w:rsidRDefault="009F1E52" w14:paraId="4A4000A7" w14:textId="77777777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 xml:space="preserve">In Data Manager tab, enable the two settings as shown in the screenshot </w:t>
      </w:r>
      <w:proofErr w:type="gramStart"/>
      <w:r>
        <w:t>below</w:t>
      </w:r>
      <w:proofErr w:type="gramEnd"/>
    </w:p>
    <w:p w:rsidR="009F1E52" w:rsidP="009F1E52" w:rsidRDefault="009F1E52" w14:paraId="1465EB86" w14:textId="77777777">
      <w:pPr>
        <w:pStyle w:val="ListParagraph"/>
        <w:ind w:left="410"/>
      </w:pPr>
      <w:r>
        <w:t>(Apply policy before data collection starts &amp; Enable data management and report generation)</w:t>
      </w:r>
    </w:p>
    <w:p w:rsidR="009F1E52" w:rsidP="009F1E52" w:rsidRDefault="009F1E52" w14:paraId="250939E4" w14:textId="77777777">
      <w:r>
        <w:rPr>
          <w:noProof/>
        </w:rPr>
        <w:drawing>
          <wp:inline distT="0" distB="0" distL="0" distR="0" wp14:anchorId="70FAF654" wp14:editId="66C8DBB1">
            <wp:extent cx="3091494" cy="3651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129" cy="366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6DFE9ADF" w14:textId="77777777"/>
    <w:p w:rsidR="009F1E52" w:rsidP="009F1E52" w:rsidRDefault="009F1E52" w14:paraId="5B883BF2" w14:textId="77777777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>Select the Actions tab and provide Age for retention of reports (7 days or less). Also enable the options as shown below (Delete data files, cab files and report).</w:t>
      </w:r>
    </w:p>
    <w:p w:rsidR="009F1E52" w:rsidP="009F1E52" w:rsidRDefault="009F1E52" w14:paraId="14709227" w14:textId="77777777">
      <w:r>
        <w:rPr>
          <w:noProof/>
        </w:rPr>
        <w:drawing>
          <wp:inline distT="0" distB="0" distL="0" distR="0" wp14:anchorId="42A0F3C9" wp14:editId="33B541BC">
            <wp:extent cx="3242272" cy="347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5781" cy="348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2" w:rsidP="009F1E52" w:rsidRDefault="009F1E52" w14:paraId="3DA39079" w14:textId="77777777"/>
    <w:p w:rsidR="009F1E52" w:rsidP="009F1E52" w:rsidRDefault="009F1E52" w14:paraId="46EA5589" w14:textId="77777777"/>
    <w:p w:rsidR="009F1E52" w:rsidP="009F1E52" w:rsidRDefault="009F1E52" w14:paraId="26E051F9" w14:textId="77777777">
      <w:r>
        <w:t xml:space="preserve">Please schedule the Performance Monitor during business hours. The space usage by the Performance monitor report in our environment (for 7 days) is around 3 MB. The report will get created in </w:t>
      </w:r>
      <w:r>
        <w:br/>
      </w:r>
      <w:r w:rsidRPr="00D9614F">
        <w:t>C:\PerfLogs\Admin</w:t>
      </w:r>
      <w:r>
        <w:t>\PerformanceMetrics\</w:t>
      </w:r>
    </w:p>
    <w:p w:rsidR="00905DD3" w:rsidP="00905DD3" w:rsidRDefault="00905DD3" w14:paraId="23F72B24" w14:textId="77777777">
      <w:pPr>
        <w:pStyle w:val="BodyText"/>
      </w:pPr>
    </w:p>
    <w:sectPr w:rsidR="00905DD3" w:rsidSect="000315A5">
      <w:headerReference w:type="even" r:id="rId26"/>
      <w:headerReference w:type="default" r:id="rId27"/>
      <w:footerReference w:type="even" r:id="rId28"/>
      <w:footerReference w:type="default" r:id="rId29"/>
      <w:type w:val="continuous"/>
      <w:pgSz w:w="12240" w:h="15840" w:orient="portrait"/>
      <w:pgMar w:top="1440" w:right="1152" w:bottom="1296" w:left="1152" w:header="720" w:footer="54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47A9C" w:rsidP="00274C69" w:rsidRDefault="00847A9C" w14:paraId="76647ADF" w14:textId="77777777">
      <w:r>
        <w:separator/>
      </w:r>
    </w:p>
  </w:endnote>
  <w:endnote w:type="continuationSeparator" w:id="0">
    <w:p w:rsidR="00847A9C" w:rsidP="00274C69" w:rsidRDefault="00847A9C" w14:paraId="05BBB05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ison Neue Boo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Pr="002C7138" w:rsidR="00B1227E" w:rsidP="002C7138" w:rsidRDefault="00F355CE" w14:paraId="126A87D5" w14:textId="77777777">
    <w:pPr>
      <w:pStyle w:val="Footer"/>
      <w:tabs>
        <w:tab w:val="clear" w:pos="4680"/>
        <w:tab w:val="clear" w:pos="9360"/>
        <w:tab w:val="right" w:pos="9936"/>
      </w:tabs>
      <w:ind w:left="-810"/>
      <w:rPr>
        <w:rFonts w:ascii="Maison Neue Book" w:hAnsi="Maison Neue Book"/>
        <w:color w:val="808080" w:themeColor="background1" w:themeShade="80"/>
        <w:sz w:val="16"/>
        <w:szCs w:val="16"/>
      </w:rPr>
    </w:pPr>
    <w:r w:rsidRPr="002C7138">
      <w:rPr>
        <w:rFonts w:ascii="Maison Neue Book" w:hAnsi="Maison Neue Book"/>
        <w:noProof/>
        <w:color w:val="808080" w:themeColor="background1" w:themeShade="80"/>
        <w:sz w:val="16"/>
        <w:szCs w:val="16"/>
        <w:lang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7F7DD8C" wp14:editId="6AFB0E69">
              <wp:simplePos x="0" y="0"/>
              <wp:positionH relativeFrom="page">
                <wp:posOffset>1048195</wp:posOffset>
              </wp:positionH>
              <wp:positionV relativeFrom="bottomMargin">
                <wp:posOffset>325120</wp:posOffset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50172"/>
                          <a:ext cx="5943600" cy="221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2C7138" w:rsidR="00F355CE" w:rsidRDefault="004E5FC7" w14:paraId="0A473478" w14:textId="77777777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rFonts w:ascii="Maison Neue Book" w:hAnsi="Maison Neue Book"/>
                                <w:sz w:val="16"/>
                                <w:szCs w:val="16"/>
                              </w:rPr>
                            </w:pPr>
                            <w:sdt>
                              <w:sdtPr>
                                <w:rPr>
                                  <w:rFonts w:ascii="Maison Neue Book" w:hAnsi="Maison Neue Book"/>
                                  <w:caps/>
                                  <w:color w:val="00ACC8" w:themeColor="accent1"/>
                                  <w:sz w:val="16"/>
                                  <w:szCs w:val="16"/>
                                </w:rPr>
                                <w:alias w:val="Title"/>
                                <w:tag w:val=""/>
                                <w:id w:val="810759859"/>
                                <w:placeholder>
                                  <w:docPart w:val="548A83F34A404D45AD52FABDAD094123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90205A">
                                  <w:rPr>
                                    <w:rFonts w:ascii="Maison Neue Book" w:hAnsi="Maison Neue Book"/>
                                    <w:caps/>
                                    <w:color w:val="00ACC8" w:themeColor="accent1"/>
                                    <w:sz w:val="16"/>
                                    <w:szCs w:val="16"/>
                                  </w:rPr>
                                  <w:t>Document title.</w:t>
                                </w:r>
                              </w:sdtContent>
                            </w:sdt>
                            <w:r w:rsidRPr="002C7138" w:rsidR="00F355CE">
                              <w:rPr>
                                <w:rFonts w:ascii="Maison Neue Book" w:hAnsi="Maison Neue Book"/>
                                <w:cap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 |</w:t>
                            </w:r>
                            <w:r w:rsidR="00C24A93">
                              <w:rPr>
                                <w:rFonts w:ascii="Maison Neue Book" w:hAnsi="Maison Neue Book"/>
                                <w:cap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C7138" w:rsidR="00F355CE">
                              <w:rPr>
                                <w:rFonts w:ascii="Maison Neue Book" w:hAnsi="Maison Neue Book"/>
                                <w:cap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 </w:t>
                            </w:r>
                            <w:sdt>
                              <w:sdtPr>
                                <w:rPr>
                                  <w:rFonts w:ascii="Maison Neue Book" w:hAnsi="Maison Neue Book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alias w:val="Subtitle"/>
                                <w:tag w:val=""/>
                                <w:id w:val="-1235465592"/>
                                <w:placeholder>
                                  <w:docPart w:val="E825F7477E4A464988314FAF2607B704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0978F4">
                                  <w:rPr>
                                    <w:rFonts w:ascii="Maison Neue Book" w:hAnsi="Maison Neue Book"/>
                                    <w:color w:val="808080" w:themeColor="background1" w:themeShade="80"/>
                                    <w:sz w:val="16"/>
                                    <w:szCs w:val="16"/>
                                  </w:rPr>
                                  <w:t>Document Subtitle.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 w14:anchorId="1FA1E2D9">
            <v:group id="Group 164" style="position:absolute;left:0;text-align:left;margin-left:82.55pt;margin-top:25.6pt;width:486pt;height:21.6pt;z-index:251667456;mso-position-horizontal-relative:page;mso-position-vertical-relative:bottom-margin-area;mso-height-relative:margin" coordsize="61722,2743" o:spid="_x0000_s1028" w14:anchorId="27F7DD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">
              <v:rect id="Rectangle 165" style="position:absolute;left:2286;width:59436;height:2743;visibility:visible;mso-wrap-style:square;v-text-anchor:middle" o:spid="_x0000_s1029" fillcolor="white [3212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MV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style="position:absolute;top:501;width:59436;height:2216;visibility:visible;mso-wrap-style:square;v-text-anchor:top" o:spid="_x0000_s1030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>
                <v:textbox style="mso-fit-shape-to-text:t" inset="0,,0">
                  <w:txbxContent>
                    <w:p w:rsidRPr="002C7138" w:rsidR="00F355CE" w:rsidRDefault="004E5FC7" w14:paraId="0F2425AD" w14:textId="77777777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rFonts w:ascii="Maison Neue Book" w:hAnsi="Maison Neue Book"/>
                          <w:sz w:val="16"/>
                          <w:szCs w:val="16"/>
                        </w:rPr>
                      </w:pPr>
                      <w:sdt>
                        <w:sdtPr>
                          <w:id w:val="211583106"/>
                          <w:rPr>
                            <w:rFonts w:ascii="Maison Neue Book" w:hAnsi="Maison Neue Book"/>
                            <w:caps/>
                            <w:color w:val="00ACC8" w:themeColor="accent1"/>
                            <w:sz w:val="16"/>
                            <w:szCs w:val="16"/>
                          </w:rPr>
                          <w:alias w:val="Title"/>
                          <w:tag w:val=""/>
                          <w:id w:val="810759859"/>
                          <w:placeholder>
                            <w:docPart w:val="548A83F34A404D45AD52FABDAD094123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90205A">
                            <w:rPr>
                              <w:rFonts w:ascii="Maison Neue Book" w:hAnsi="Maison Neue Book"/>
                              <w:caps/>
                              <w:color w:val="00ACC8" w:themeColor="accent1"/>
                              <w:sz w:val="16"/>
                              <w:szCs w:val="16"/>
                            </w:rPr>
                            <w:t>Document title.</w:t>
                          </w:r>
                        </w:sdtContent>
                      </w:sdt>
                      <w:r w:rsidRPr="002C7138" w:rsidR="00F355CE">
                        <w:rPr>
                          <w:rFonts w:ascii="Maison Neue Book" w:hAnsi="Maison Neue Book"/>
                          <w:caps/>
                          <w:color w:val="808080" w:themeColor="background1" w:themeShade="80"/>
                          <w:sz w:val="16"/>
                          <w:szCs w:val="16"/>
                        </w:rPr>
                        <w:t> |</w:t>
                      </w:r>
                      <w:r w:rsidR="00C24A93">
                        <w:rPr>
                          <w:rFonts w:ascii="Maison Neue Book" w:hAnsi="Maison Neue Book"/>
                          <w:caps/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2C7138" w:rsidR="00F355CE">
                        <w:rPr>
                          <w:rFonts w:ascii="Maison Neue Book" w:hAnsi="Maison Neue Book"/>
                          <w:caps/>
                          <w:color w:val="808080" w:themeColor="background1" w:themeShade="80"/>
                          <w:sz w:val="16"/>
                          <w:szCs w:val="16"/>
                        </w:rPr>
                        <w:t> </w:t>
                      </w:r>
                      <w:sdt>
                        <w:sdtPr>
                          <w:id w:val="2124238799"/>
                          <w:rPr>
                            <w:rFonts w:ascii="Maison Neue Book" w:hAnsi="Maison Neue Book"/>
                            <w:color w:val="808080" w:themeColor="background1" w:themeShade="80"/>
                            <w:sz w:val="16"/>
                            <w:szCs w:val="16"/>
                          </w:rPr>
                          <w:alias w:val="Subtitle"/>
                          <w:tag w:val=""/>
                          <w:id w:val="-1235465592"/>
                          <w:placeholder>
                            <w:docPart w:val="E825F7477E4A464988314FAF2607B704"/>
                          </w:placeholder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0978F4">
                            <w:rPr>
                              <w:rFonts w:ascii="Maison Neue Book" w:hAnsi="Maison Neue Book"/>
                              <w:color w:val="808080" w:themeColor="background1" w:themeShade="80"/>
                              <w:sz w:val="16"/>
                              <w:szCs w:val="16"/>
                            </w:rPr>
                            <w:t>Document Subtitle.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sdt>
    <w:sdtPr>
      <w:rPr>
        <w:sz w:val="20"/>
        <w:szCs w:val="20"/>
      </w:rPr>
      <w:id w:val="538938316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:rsidRPr="007A642B" w:rsidR="00C8307B" w:rsidP="00314EAA" w:rsidRDefault="00905DD3" w14:paraId="6F429B6D" w14:textId="77777777">
        <w:pPr>
          <w:pStyle w:val="Footer"/>
          <w:tabs>
            <w:tab w:val="clear" w:pos="4680"/>
            <w:tab w:val="clear" w:pos="9360"/>
          </w:tabs>
          <w:ind w:right="36"/>
          <w:jc w:val="right"/>
          <w:rPr>
            <w:sz w:val="20"/>
            <w:szCs w:val="20"/>
          </w:rPr>
        </w:pPr>
        <w:r>
          <w:rPr>
            <w:noProof/>
            <w:spacing w:val="8"/>
            <w:lang w:bidi="ar-SA"/>
          </w:rPr>
          <w:drawing>
            <wp:anchor distT="0" distB="0" distL="114300" distR="114300" simplePos="0" relativeHeight="251669504" behindDoc="0" locked="1" layoutInCell="1" allowOverlap="1" wp14:anchorId="3C64C815" wp14:editId="015CA3E0">
              <wp:simplePos x="0" y="0"/>
              <wp:positionH relativeFrom="margin">
                <wp:posOffset>0</wp:posOffset>
              </wp:positionH>
              <wp:positionV relativeFrom="page">
                <wp:posOffset>9457055</wp:posOffset>
              </wp:positionV>
              <wp:extent cx="1097280" cy="339041"/>
              <wp:effectExtent l="0" t="0" r="7620" b="4445"/>
              <wp:wrapNone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dessa_Teal_RGB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7280" cy="3390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C7138" w:rsidR="00314EAA">
          <w:rPr>
            <w:rFonts w:ascii="Maison Neue Book" w:hAnsi="Maison Neue Book"/>
            <w:color w:val="808080" w:themeColor="background1" w:themeShade="80"/>
            <w:sz w:val="16"/>
            <w:szCs w:val="16"/>
          </w:rPr>
          <w:t>Confidential. © Odessa Technologies</w:t>
        </w:r>
        <w:r w:rsidR="00314EAA">
          <w:rPr>
            <w:rFonts w:ascii="Maison Neue Book" w:hAnsi="Maison Neue Book"/>
            <w:color w:val="808080" w:themeColor="background1" w:themeShade="80"/>
            <w:sz w:val="16"/>
            <w:szCs w:val="16"/>
          </w:rPr>
          <w:t xml:space="preserve"> </w:t>
        </w:r>
        <w:r w:rsidRPr="002C7138" w:rsidR="00314EAA">
          <w:rPr>
            <w:rFonts w:ascii="Maison Neue Book" w:hAnsi="Maison Neue Book"/>
            <w:caps/>
            <w:color w:val="808080" w:themeColor="background1" w:themeShade="80"/>
            <w:sz w:val="16"/>
            <w:szCs w:val="16"/>
          </w:rPr>
          <w:t>|</w:t>
        </w:r>
        <w:r w:rsidR="00314EAA">
          <w:rPr>
            <w:rFonts w:ascii="Maison Neue Book" w:hAnsi="Maison Neue Book"/>
            <w:caps/>
            <w:color w:val="808080" w:themeColor="background1" w:themeShade="80"/>
            <w:sz w:val="16"/>
            <w:szCs w:val="16"/>
          </w:rPr>
          <w:t xml:space="preserve"> </w:t>
        </w:r>
        <w:r w:rsidRPr="00314EAA" w:rsidR="00F355CE">
          <w:rPr>
            <w:rFonts w:ascii="Maison Neue Book" w:hAnsi="Maison Neue Book"/>
            <w:color w:val="808080" w:themeColor="background1" w:themeShade="80"/>
            <w:sz w:val="16"/>
            <w:szCs w:val="16"/>
          </w:rPr>
          <w:fldChar w:fldCharType="begin"/>
        </w:r>
        <w:r w:rsidRPr="00314EAA" w:rsidR="00F355CE">
          <w:rPr>
            <w:rFonts w:ascii="Maison Neue Book" w:hAnsi="Maison Neue Book"/>
            <w:color w:val="808080" w:themeColor="background1" w:themeShade="80"/>
            <w:sz w:val="16"/>
            <w:szCs w:val="16"/>
          </w:rPr>
          <w:instrText xml:space="preserve"> PAGE   \* MERGEFORMAT </w:instrText>
        </w:r>
        <w:r w:rsidRPr="00314EAA" w:rsidR="00F355CE">
          <w:rPr>
            <w:rFonts w:ascii="Maison Neue Book" w:hAnsi="Maison Neue Book"/>
            <w:color w:val="808080" w:themeColor="background1" w:themeShade="80"/>
            <w:sz w:val="16"/>
            <w:szCs w:val="16"/>
          </w:rPr>
          <w:fldChar w:fldCharType="separate"/>
        </w:r>
        <w:r w:rsidR="008B775F">
          <w:rPr>
            <w:rFonts w:ascii="Maison Neue Book" w:hAnsi="Maison Neue Book"/>
            <w:noProof/>
            <w:color w:val="808080" w:themeColor="background1" w:themeShade="80"/>
            <w:sz w:val="16"/>
            <w:szCs w:val="16"/>
          </w:rPr>
          <w:t>3</w:t>
        </w:r>
        <w:r w:rsidRPr="00314EAA" w:rsidR="00F355CE">
          <w:rPr>
            <w:rFonts w:ascii="Maison Neue Book" w:hAnsi="Maison Neue Book"/>
            <w:color w:val="808080" w:themeColor="background1" w:themeShade="80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47A9C" w:rsidP="00274C69" w:rsidRDefault="00847A9C" w14:paraId="7E70C3FE" w14:textId="77777777">
      <w:r>
        <w:separator/>
      </w:r>
    </w:p>
  </w:footnote>
  <w:footnote w:type="continuationSeparator" w:id="0">
    <w:p w:rsidR="00847A9C" w:rsidP="00274C69" w:rsidRDefault="00847A9C" w14:paraId="148C051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B1227E" w:rsidRDefault="00B1227E" w14:paraId="0947375B" w14:textId="77777777">
    <w:pPr>
      <w:pStyle w:val="Header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E826106" wp14:editId="5AD0E8A3">
              <wp:simplePos x="0" y="0"/>
              <wp:positionH relativeFrom="page">
                <wp:align>left</wp:align>
              </wp:positionH>
              <wp:positionV relativeFrom="paragraph">
                <wp:posOffset>-220717</wp:posOffset>
              </wp:positionV>
              <wp:extent cx="1355834" cy="930165"/>
              <wp:effectExtent l="0" t="0" r="0" b="3810"/>
              <wp:wrapNone/>
              <wp:docPr id="337" name="Group 3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5834" cy="930165"/>
                        <a:chOff x="0" y="0"/>
                        <a:chExt cx="1700784" cy="1024128"/>
                      </a:xfrm>
                    </wpg:grpSpPr>
                    <wps:wsp>
                      <wps:cNvPr id="338" name="Rectangle 338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9" name="Rectangle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0" name="Rectangle 340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5273A900">
            <v:group id="Group 337" style="position:absolute;margin-left:0;margin-top:-17.4pt;width:106.75pt;height:73.25pt;z-index:251662336;mso-position-horizontal:left;mso-position-horizontal-relative:page;mso-width-relative:margin;mso-height-relative:margin" coordsize="17007,10241" o:spid="_x0000_s1026" w14:anchorId="4CA54F7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">
              <v:rect id="Rectangle 338" style="position:absolute;width:17007;height:10241;visibility:visible;mso-wrap-style:square;v-text-anchor:middle" o:spid="_x0000_s1027" fillcolor="white [3212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">
                <v:fill opacity="0"/>
              </v:rect>
              <v:shape id="Rectangle 1" style="position:absolute;left:2286;width:14630;height:10149;visibility:visible;mso-wrap-style:square;v-text-anchor:middle" coordsize="1462822,1014481" o:spid="_x0000_s1028" fillcolor="#00acc8 [3204]" stroked="f" strokeweight="2pt" path="m,l1462822,,910372,376306,,101448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">
                <v:path arrowok="t" o:connecttype="custom" o:connectlocs="0,0;1463040,0;910508,376493;0,1014984;0,0" o:connectangles="0,0,0,0,0"/>
              </v:shape>
              <v:rect id="Rectangle 340" style="position:absolute;left:2286;width:14721;height:10241;visibility:visible;mso-wrap-style:square;v-text-anchor:middle" o:spid="_x0000_s1029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">
                <v:fill type="frame" o:title="" recolor="t" rotate="t" r:id="rId2"/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FA014C" w:rsidRDefault="00B1227E" w14:paraId="41CAE8A4" w14:textId="77777777">
    <w:pPr>
      <w:pStyle w:val="Header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B799DAB" wp14:editId="23A2648B">
              <wp:simplePos x="0" y="0"/>
              <wp:positionH relativeFrom="page">
                <wp:align>right</wp:align>
              </wp:positionH>
              <wp:positionV relativeFrom="paragraph">
                <wp:posOffset>-220717</wp:posOffset>
              </wp:positionV>
              <wp:extent cx="1511344" cy="977462"/>
              <wp:effectExtent l="0" t="0" r="0" b="13335"/>
              <wp:wrapNone/>
              <wp:docPr id="168" name="Group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11344" cy="977462"/>
                        <a:chOff x="0" y="0"/>
                        <a:chExt cx="1700784" cy="1024128"/>
                      </a:xfrm>
                    </wpg:grpSpPr>
                    <wps:wsp>
                      <wps:cNvPr id="169" name="Rectangle 169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" name="Rectangle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Rectangle 171"/>
                      <wps:cNvSpPr/>
                      <wps:spPr>
                        <a:xfrm>
                          <a:off x="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05F3B2D1">
            <v:group id="Group 168" style="position:absolute;margin-left:67.8pt;margin-top:-17.4pt;width:119pt;height:76.95pt;z-index:251665408;mso-position-horizontal:right;mso-position-horizontal-relative:page;mso-width-relative:margin;mso-height-relative:margin" coordsize="17007,10241" o:spid="_x0000_s1026" w14:anchorId="1522B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">
              <v:rect id="Rectangle 169" style="position:absolute;width:17007;height:10241;visibility:visible;mso-wrap-style:square;v-text-anchor:middle" o:spid="_x0000_s1027" fillcolor="white [3212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>
                <v:fill opacity="0"/>
              </v:rect>
              <v:shape id="Rectangle 12" style="position:absolute;width:14630;height:10149;visibility:visible;mso-wrap-style:square;v-text-anchor:middle" coordsize="1462822,1014481" o:spid="_x0000_s1028" fillcolor="#00acc8 [3204]" stroked="f" strokeweight="2pt" path="m,l1462822,r,1014481l638269,40789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>
                <v:path arrowok="t" o:connecttype="custom" o:connectlocs="0,0;1463040,0;1463040,1014984;638364,408101;0,0" o:connectangles="0,0,0,0,0"/>
              </v:shape>
              <v:rect id="Rectangle 171" style="position:absolute;width:14721;height:10241;visibility:visible;mso-wrap-style:square;v-text-anchor:middle" o:spid="_x0000_s1029" strokecolor="white [3212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>
                <v:fill type="frame" o:title="" recolor="t" rotate="t" r:id="rId4"/>
              </v: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B3A4C"/>
    <w:multiLevelType w:val="hybridMultilevel"/>
    <w:tmpl w:val="AC5E1106"/>
    <w:lvl w:ilvl="0" w:tplc="C92E7046">
      <w:start w:val="1"/>
      <w:numFmt w:val="decimal"/>
      <w:lvlText w:val="%1)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3A713340"/>
    <w:multiLevelType w:val="hybridMultilevel"/>
    <w:tmpl w:val="BC86D63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2963E93"/>
    <w:multiLevelType w:val="hybridMultilevel"/>
    <w:tmpl w:val="F5C2A8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269761">
    <w:abstractNumId w:val="1"/>
  </w:num>
  <w:num w:numId="2" w16cid:durableId="1339305563">
    <w:abstractNumId w:val="2"/>
  </w:num>
  <w:num w:numId="3" w16cid:durableId="95725083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attachedTemplate r:id="rId1"/>
  <w:trackRevisions w:val="false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E52"/>
    <w:rsid w:val="00013DDB"/>
    <w:rsid w:val="000315A5"/>
    <w:rsid w:val="0003165F"/>
    <w:rsid w:val="00056BA6"/>
    <w:rsid w:val="00063578"/>
    <w:rsid w:val="00071F76"/>
    <w:rsid w:val="000978F4"/>
    <w:rsid w:val="000A2610"/>
    <w:rsid w:val="000A5EAC"/>
    <w:rsid w:val="000A7D5A"/>
    <w:rsid w:val="00105E9E"/>
    <w:rsid w:val="001150DF"/>
    <w:rsid w:val="0016122F"/>
    <w:rsid w:val="0017570E"/>
    <w:rsid w:val="00182194"/>
    <w:rsid w:val="0019323D"/>
    <w:rsid w:val="00194D22"/>
    <w:rsid w:val="001A1A50"/>
    <w:rsid w:val="001E77EE"/>
    <w:rsid w:val="00254962"/>
    <w:rsid w:val="00274C69"/>
    <w:rsid w:val="002C7138"/>
    <w:rsid w:val="002E72FB"/>
    <w:rsid w:val="002E7DE2"/>
    <w:rsid w:val="002F09A4"/>
    <w:rsid w:val="003016A6"/>
    <w:rsid w:val="00314EAA"/>
    <w:rsid w:val="0032109C"/>
    <w:rsid w:val="003A0CA0"/>
    <w:rsid w:val="003E3F80"/>
    <w:rsid w:val="003E5F99"/>
    <w:rsid w:val="0041317C"/>
    <w:rsid w:val="004456C6"/>
    <w:rsid w:val="004508AD"/>
    <w:rsid w:val="004914EE"/>
    <w:rsid w:val="004D01A1"/>
    <w:rsid w:val="004E5FC7"/>
    <w:rsid w:val="005100BC"/>
    <w:rsid w:val="00562085"/>
    <w:rsid w:val="00581554"/>
    <w:rsid w:val="005E3C15"/>
    <w:rsid w:val="005E3D79"/>
    <w:rsid w:val="00605AD3"/>
    <w:rsid w:val="00680A31"/>
    <w:rsid w:val="00695C02"/>
    <w:rsid w:val="00715ED4"/>
    <w:rsid w:val="00743481"/>
    <w:rsid w:val="00763933"/>
    <w:rsid w:val="0078318A"/>
    <w:rsid w:val="007A642B"/>
    <w:rsid w:val="007F003F"/>
    <w:rsid w:val="00812B5D"/>
    <w:rsid w:val="00844DAB"/>
    <w:rsid w:val="00847A9C"/>
    <w:rsid w:val="00856B64"/>
    <w:rsid w:val="008B775F"/>
    <w:rsid w:val="008D214B"/>
    <w:rsid w:val="008E693A"/>
    <w:rsid w:val="0090205A"/>
    <w:rsid w:val="00905DD3"/>
    <w:rsid w:val="00971C93"/>
    <w:rsid w:val="009A3610"/>
    <w:rsid w:val="009C036B"/>
    <w:rsid w:val="009C5C26"/>
    <w:rsid w:val="009F1E52"/>
    <w:rsid w:val="00A15E65"/>
    <w:rsid w:val="00A32B27"/>
    <w:rsid w:val="00A6429F"/>
    <w:rsid w:val="00A926D5"/>
    <w:rsid w:val="00AD2F76"/>
    <w:rsid w:val="00AD42B7"/>
    <w:rsid w:val="00B1227E"/>
    <w:rsid w:val="00BB073C"/>
    <w:rsid w:val="00BF23C7"/>
    <w:rsid w:val="00C12EF9"/>
    <w:rsid w:val="00C24A93"/>
    <w:rsid w:val="00C8307B"/>
    <w:rsid w:val="00CC4680"/>
    <w:rsid w:val="00D030FE"/>
    <w:rsid w:val="00D40041"/>
    <w:rsid w:val="00D62185"/>
    <w:rsid w:val="00D77ADA"/>
    <w:rsid w:val="00D92683"/>
    <w:rsid w:val="00DA467A"/>
    <w:rsid w:val="00E45A18"/>
    <w:rsid w:val="00E54905"/>
    <w:rsid w:val="00E7310A"/>
    <w:rsid w:val="00E802D8"/>
    <w:rsid w:val="00EA69FF"/>
    <w:rsid w:val="00EB2435"/>
    <w:rsid w:val="00EE4A78"/>
    <w:rsid w:val="00EE59FF"/>
    <w:rsid w:val="00F106C9"/>
    <w:rsid w:val="00F355CE"/>
    <w:rsid w:val="00F6749A"/>
    <w:rsid w:val="00FA014C"/>
    <w:rsid w:val="00FA2815"/>
    <w:rsid w:val="044C705C"/>
    <w:rsid w:val="0475B559"/>
    <w:rsid w:val="38CD1108"/>
    <w:rsid w:val="45A11165"/>
    <w:rsid w:val="7BF4D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D4C27"/>
  <w15:docId w15:val="{8F86886B-2E32-4F2D-86D1-FB63CB9BFD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0315A5"/>
    <w:rPr>
      <w:rFonts w:ascii="Calibri" w:hAnsi="Calibri" w:eastAsia="Times New Roman" w:cs="Times New Roman"/>
      <w:color w:val="534F4B" w:themeColor="accent6" w:themeShade="80"/>
      <w:sz w:val="21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194"/>
    <w:pPr>
      <w:keepNext/>
      <w:keepLines/>
      <w:spacing w:before="240" w:after="240"/>
      <w:outlineLvl w:val="0"/>
    </w:pPr>
    <w:rPr>
      <w:rFonts w:ascii="Maison Neue Book" w:hAnsi="Maison Neue Book" w:eastAsiaTheme="majorEastAsia" w:cstheme="majorBidi"/>
      <w:color w:val="263746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194"/>
    <w:pPr>
      <w:keepNext/>
      <w:keepLines/>
      <w:spacing w:before="40" w:after="100" w:afterAutospacing="1"/>
      <w:outlineLvl w:val="1"/>
    </w:pPr>
    <w:rPr>
      <w:rFonts w:ascii="Maison Neue Book" w:hAnsi="Maison Neue Book" w:eastAsiaTheme="majorEastAsia" w:cstheme="majorBidi"/>
      <w:color w:val="00ACC8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2194"/>
    <w:pPr>
      <w:keepNext/>
      <w:keepLines/>
      <w:spacing w:before="40" w:after="100" w:afterAutospacing="1"/>
      <w:outlineLvl w:val="2"/>
    </w:pPr>
    <w:rPr>
      <w:rFonts w:ascii="Maison Neue Book" w:hAnsi="Maison Neue Book" w:eastAsiaTheme="majorEastAsia" w:cstheme="majorBidi"/>
      <w:color w:val="26374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2194"/>
    <w:pPr>
      <w:keepNext/>
      <w:keepLines/>
      <w:spacing w:before="40"/>
      <w:outlineLvl w:val="3"/>
    </w:pPr>
    <w:rPr>
      <w:rFonts w:asciiTheme="minorHAnsi" w:hAnsiTheme="minorHAnsi" w:eastAsiaTheme="majorEastAsia" w:cstheme="majorBidi"/>
      <w:i/>
      <w:iCs/>
      <w:color w:val="00ACC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2194"/>
    <w:pPr>
      <w:keepNext/>
      <w:keepLines/>
      <w:spacing w:before="40"/>
      <w:outlineLvl w:val="4"/>
    </w:pPr>
    <w:rPr>
      <w:rFonts w:eastAsiaTheme="majorEastAsia" w:cstheme="majorBidi"/>
      <w:color w:val="26374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74C69"/>
    <w:pPr>
      <w:keepNext/>
      <w:keepLines/>
      <w:spacing w:before="40"/>
      <w:outlineLvl w:val="5"/>
    </w:pPr>
    <w:rPr>
      <w:rFonts w:asciiTheme="minorHAnsi" w:hAnsiTheme="minorHAnsi" w:eastAsiaTheme="majorEastAsia" w:cstheme="majorBidi"/>
      <w:color w:val="0055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C69"/>
    <w:pPr>
      <w:keepNext/>
      <w:keepLines/>
      <w:spacing w:before="40"/>
      <w:outlineLvl w:val="6"/>
    </w:pPr>
    <w:rPr>
      <w:rFonts w:eastAsiaTheme="majorEastAsia" w:cstheme="majorBidi"/>
      <w:i/>
      <w:iCs/>
      <w:color w:val="005563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315A5"/>
    <w:rPr>
      <w:rFonts w:asciiTheme="minorHAnsi" w:hAnsiTheme="minorHAnsi"/>
      <w:szCs w:val="20"/>
    </w:rPr>
  </w:style>
  <w:style w:type="paragraph" w:styleId="ListParagraph">
    <w:name w:val="List Paragraph"/>
    <w:basedOn w:val="Normal"/>
    <w:uiPriority w:val="34"/>
    <w:qFormat/>
    <w:rsid w:val="00274C69"/>
    <w:rPr>
      <w:rFonts w:asciiTheme="minorHAnsi" w:hAnsiTheme="minorHAnsi"/>
    </w:rPr>
  </w:style>
  <w:style w:type="paragraph" w:styleId="TableParagraph" w:customStyle="1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74C69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274C69"/>
    <w:rPr>
      <w:rFonts w:ascii="Times New Roman" w:hAnsi="Times New Roman" w:eastAsia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74C69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74C69"/>
    <w:rPr>
      <w:rFonts w:ascii="Times New Roman" w:hAnsi="Times New Roman" w:eastAsia="Times New Roman" w:cs="Times New Roman"/>
      <w:lang w:bidi="en-US"/>
    </w:rPr>
  </w:style>
  <w:style w:type="character" w:styleId="IntenseEmphasis">
    <w:name w:val="Intense Emphasis"/>
    <w:basedOn w:val="DefaultParagraphFont"/>
    <w:uiPriority w:val="21"/>
    <w:qFormat/>
    <w:rsid w:val="00274C69"/>
    <w:rPr>
      <w:i/>
      <w:iCs/>
      <w:color w:val="00ACC8"/>
    </w:rPr>
  </w:style>
  <w:style w:type="paragraph" w:styleId="NoSpacing">
    <w:name w:val="No Spacing"/>
    <w:uiPriority w:val="1"/>
    <w:qFormat/>
    <w:rsid w:val="00274C69"/>
    <w:rPr>
      <w:rFonts w:eastAsia="Times New Roman" w:cs="Times New Roman"/>
      <w:lang w:bidi="en-US"/>
    </w:rPr>
  </w:style>
  <w:style w:type="character" w:styleId="Heading1Char" w:customStyle="1">
    <w:name w:val="Heading 1 Char"/>
    <w:basedOn w:val="DefaultParagraphFont"/>
    <w:link w:val="Heading1"/>
    <w:uiPriority w:val="9"/>
    <w:rsid w:val="00182194"/>
    <w:rPr>
      <w:rFonts w:ascii="Maison Neue Book" w:hAnsi="Maison Neue Book" w:eastAsiaTheme="majorEastAsia" w:cstheme="majorBidi"/>
      <w:color w:val="263746"/>
      <w:sz w:val="48"/>
      <w:szCs w:val="32"/>
      <w:lang w:bidi="en-US"/>
    </w:rPr>
  </w:style>
  <w:style w:type="character" w:styleId="Heading2Char" w:customStyle="1">
    <w:name w:val="Heading 2 Char"/>
    <w:basedOn w:val="DefaultParagraphFont"/>
    <w:link w:val="Heading2"/>
    <w:uiPriority w:val="9"/>
    <w:rsid w:val="00182194"/>
    <w:rPr>
      <w:rFonts w:ascii="Maison Neue Book" w:hAnsi="Maison Neue Book" w:eastAsiaTheme="majorEastAsia" w:cstheme="majorBidi"/>
      <w:color w:val="00ACC8"/>
      <w:sz w:val="26"/>
      <w:szCs w:val="26"/>
      <w:lang w:bidi="en-US"/>
    </w:rPr>
  </w:style>
  <w:style w:type="character" w:styleId="Heading3Char" w:customStyle="1">
    <w:name w:val="Heading 3 Char"/>
    <w:basedOn w:val="DefaultParagraphFont"/>
    <w:link w:val="Heading3"/>
    <w:uiPriority w:val="9"/>
    <w:rsid w:val="00182194"/>
    <w:rPr>
      <w:rFonts w:ascii="Maison Neue Book" w:hAnsi="Maison Neue Book" w:eastAsiaTheme="majorEastAsia" w:cstheme="majorBidi"/>
      <w:color w:val="263746"/>
      <w:sz w:val="24"/>
      <w:szCs w:val="24"/>
      <w:lang w:bidi="en-US"/>
    </w:rPr>
  </w:style>
  <w:style w:type="character" w:styleId="Heading4Char" w:customStyle="1">
    <w:name w:val="Heading 4 Char"/>
    <w:basedOn w:val="DefaultParagraphFont"/>
    <w:link w:val="Heading4"/>
    <w:uiPriority w:val="9"/>
    <w:rsid w:val="00182194"/>
    <w:rPr>
      <w:rFonts w:eastAsiaTheme="majorEastAsia" w:cstheme="majorBidi"/>
      <w:i/>
      <w:iCs/>
      <w:color w:val="00ACC8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74C69"/>
    <w:pPr>
      <w:contextualSpacing/>
    </w:pPr>
    <w:rPr>
      <w:rFonts w:ascii="Maison Neue Book" w:hAnsi="Maison Neue Book" w:eastAsiaTheme="majorEastAsia" w:cstheme="majorBidi"/>
      <w:color w:val="263746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74C69"/>
    <w:rPr>
      <w:rFonts w:ascii="Maison Neue Book" w:hAnsi="Maison Neue Book" w:eastAsiaTheme="majorEastAsia" w:cstheme="majorBidi"/>
      <w:color w:val="263746"/>
      <w:spacing w:val="-10"/>
      <w:kern w:val="28"/>
      <w:sz w:val="56"/>
      <w:szCs w:val="56"/>
      <w:lang w:bidi="en-US"/>
    </w:rPr>
  </w:style>
  <w:style w:type="character" w:styleId="Heading5Char" w:customStyle="1">
    <w:name w:val="Heading 5 Char"/>
    <w:basedOn w:val="DefaultParagraphFont"/>
    <w:link w:val="Heading5"/>
    <w:uiPriority w:val="9"/>
    <w:rsid w:val="00182194"/>
    <w:rPr>
      <w:rFonts w:ascii="Calibri" w:hAnsi="Calibri" w:eastAsiaTheme="majorEastAsia" w:cstheme="majorBidi"/>
      <w:color w:val="263746"/>
      <w:lang w:bidi="en-US"/>
    </w:rPr>
  </w:style>
  <w:style w:type="character" w:styleId="Heading6Char" w:customStyle="1">
    <w:name w:val="Heading 6 Char"/>
    <w:basedOn w:val="DefaultParagraphFont"/>
    <w:link w:val="Heading6"/>
    <w:uiPriority w:val="9"/>
    <w:rsid w:val="00274C69"/>
    <w:rPr>
      <w:rFonts w:eastAsiaTheme="majorEastAsia" w:cstheme="majorBidi"/>
      <w:color w:val="005563" w:themeColor="accent1" w:themeShade="7F"/>
      <w:lang w:bidi="en-US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74C69"/>
    <w:rPr>
      <w:rFonts w:ascii="Calibri" w:hAnsi="Calibri" w:eastAsiaTheme="majorEastAsia" w:cstheme="majorBidi"/>
      <w:i/>
      <w:iCs/>
      <w:color w:val="005563" w:themeColor="accent1" w:themeShade="7F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C69"/>
    <w:pPr>
      <w:numPr>
        <w:ilvl w:val="1"/>
      </w:numPr>
      <w:spacing w:after="160"/>
    </w:pPr>
    <w:rPr>
      <w:rFonts w:asciiTheme="minorHAnsi" w:hAnsiTheme="minorHAnsi" w:eastAsiaTheme="minorEastAsia" w:cstheme="minorBidi"/>
      <w:color w:val="828282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274C69"/>
    <w:rPr>
      <w:rFonts w:eastAsiaTheme="minorEastAsia"/>
      <w:color w:val="828282" w:themeColor="text1" w:themeTint="A5"/>
      <w:spacing w:val="15"/>
      <w:lang w:bidi="en-US"/>
    </w:rPr>
  </w:style>
  <w:style w:type="character" w:styleId="SubtleEmphasis">
    <w:name w:val="Subtle Emphasis"/>
    <w:basedOn w:val="DefaultParagraphFont"/>
    <w:uiPriority w:val="19"/>
    <w:qFormat/>
    <w:rsid w:val="00274C69"/>
    <w:rPr>
      <w:rFonts w:ascii="Calibri" w:hAnsi="Calibri"/>
      <w:i/>
      <w:iCs/>
      <w:color w:val="6F6F6F" w:themeColor="text1" w:themeTint="BF"/>
    </w:rPr>
  </w:style>
  <w:style w:type="character" w:styleId="Emphasis">
    <w:name w:val="Emphasis"/>
    <w:basedOn w:val="DefaultParagraphFont"/>
    <w:uiPriority w:val="20"/>
    <w:qFormat/>
    <w:rsid w:val="00274C69"/>
    <w:rPr>
      <w:i/>
      <w:iCs/>
    </w:rPr>
  </w:style>
  <w:style w:type="character" w:styleId="Strong">
    <w:name w:val="Strong"/>
    <w:basedOn w:val="DefaultParagraphFont"/>
    <w:uiPriority w:val="22"/>
    <w:qFormat/>
    <w:rsid w:val="00274C69"/>
    <w:rPr>
      <w:rFonts w:ascii="Calibri" w:hAnsi="Calibr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C69"/>
    <w:pPr>
      <w:pBdr>
        <w:top w:val="single" w:color="00ACC8" w:themeColor="accent1" w:sz="4" w:space="10"/>
        <w:bottom w:val="single" w:color="00ACC8" w:themeColor="accent1" w:sz="4" w:space="10"/>
      </w:pBdr>
      <w:spacing w:before="360" w:after="360"/>
      <w:ind w:left="864" w:right="864"/>
      <w:jc w:val="center"/>
    </w:pPr>
    <w:rPr>
      <w:i/>
      <w:iCs/>
      <w:color w:val="00ACC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74C69"/>
    <w:rPr>
      <w:rFonts w:ascii="Calibri" w:hAnsi="Calibri" w:eastAsia="Times New Roman" w:cs="Times New Roman"/>
      <w:i/>
      <w:iCs/>
      <w:color w:val="00ACC8"/>
      <w:lang w:bidi="en-US"/>
    </w:rPr>
  </w:style>
  <w:style w:type="character" w:styleId="IntenseReference">
    <w:name w:val="Intense Reference"/>
    <w:basedOn w:val="DefaultParagraphFont"/>
    <w:uiPriority w:val="32"/>
    <w:qFormat/>
    <w:rsid w:val="00274C69"/>
    <w:rPr>
      <w:b/>
      <w:bCs/>
      <w:smallCaps/>
      <w:color w:val="FF495C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65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15E65"/>
    <w:rPr>
      <w:rFonts w:ascii="Segoe UI" w:hAnsi="Segoe UI" w:eastAsia="Times New Roman" w:cs="Segoe UI"/>
      <w:sz w:val="18"/>
      <w:szCs w:val="18"/>
      <w:lang w:bidi="en-US"/>
    </w:rPr>
  </w:style>
  <w:style w:type="paragraph" w:styleId="DecimalAligned" w:customStyle="1">
    <w:name w:val="Decimal Aligned"/>
    <w:basedOn w:val="Normal"/>
    <w:uiPriority w:val="40"/>
    <w:qFormat/>
    <w:rsid w:val="0041317C"/>
    <w:pPr>
      <w:widowControl/>
      <w:tabs>
        <w:tab w:val="decimal" w:pos="360"/>
      </w:tabs>
      <w:autoSpaceDE/>
      <w:autoSpaceDN/>
      <w:spacing w:after="200" w:line="276" w:lineRule="auto"/>
    </w:pPr>
    <w:rPr>
      <w:rFonts w:asciiTheme="minorHAnsi" w:hAnsiTheme="minorHAnsi" w:eastAsiaTheme="minorEastAsia"/>
      <w:color w:val="auto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41317C"/>
    <w:pPr>
      <w:widowControl/>
      <w:autoSpaceDE/>
      <w:autoSpaceDN/>
    </w:pPr>
    <w:rPr>
      <w:rFonts w:asciiTheme="minorHAnsi" w:hAnsiTheme="minorHAnsi" w:eastAsiaTheme="minorEastAsia"/>
      <w:color w:val="auto"/>
      <w:sz w:val="20"/>
      <w:szCs w:val="20"/>
      <w:lang w:bidi="ar-SA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41317C"/>
    <w:rPr>
      <w:rFonts w:cs="Times New Roman" w:eastAsiaTheme="minorEastAsia"/>
      <w:sz w:val="20"/>
      <w:szCs w:val="20"/>
    </w:rPr>
  </w:style>
  <w:style w:type="table" w:styleId="LightShading-Accent1">
    <w:name w:val="Light Shading Accent 1"/>
    <w:basedOn w:val="TableNormal"/>
    <w:uiPriority w:val="60"/>
    <w:rsid w:val="0041317C"/>
    <w:pPr>
      <w:widowControl/>
      <w:autoSpaceDE/>
      <w:autoSpaceDN/>
    </w:pPr>
    <w:rPr>
      <w:rFonts w:eastAsiaTheme="minorEastAsia"/>
      <w:color w:val="008095" w:themeColor="accent1" w:themeShade="BF"/>
    </w:rPr>
    <w:tblPr>
      <w:tblStyleRowBandSize w:val="1"/>
      <w:tblStyleColBandSize w:val="1"/>
      <w:tblBorders>
        <w:top w:val="single" w:color="00ACC8" w:themeColor="accent1" w:sz="8" w:space="0"/>
        <w:bottom w:val="single" w:color="00ACC8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ACC8" w:themeColor="accent1" w:sz="8" w:space="0"/>
          <w:left w:val="nil"/>
          <w:bottom w:val="single" w:color="00ACC8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ACC8" w:themeColor="accent1" w:sz="8" w:space="0"/>
          <w:left w:val="nil"/>
          <w:bottom w:val="single" w:color="00ACC8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F4FF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41317C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44F6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44F6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4F6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st" w:customStyle="1">
    <w:name w:val="st"/>
    <w:basedOn w:val="DefaultParagraphFont"/>
    <w:rsid w:val="00314EAA"/>
  </w:style>
  <w:style w:type="paragraph" w:styleId="TOC2">
    <w:name w:val="toc 2"/>
    <w:basedOn w:val="Normal"/>
    <w:next w:val="Normal"/>
    <w:autoRedefine/>
    <w:uiPriority w:val="39"/>
    <w:unhideWhenUsed/>
    <w:rsid w:val="00C12EF9"/>
    <w:pPr>
      <w:spacing w:after="100"/>
      <w:ind w:left="220"/>
    </w:pPr>
    <w:rPr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C12EF9"/>
    <w:pPr>
      <w:spacing w:after="100"/>
    </w:pPr>
    <w:rPr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C12EF9"/>
    <w:pPr>
      <w:spacing w:after="100"/>
      <w:ind w:left="440"/>
    </w:pPr>
    <w:rPr>
      <w:sz w:val="20"/>
    </w:rPr>
  </w:style>
  <w:style w:type="character" w:styleId="Hyperlink">
    <w:name w:val="Hyperlink"/>
    <w:basedOn w:val="DefaultParagraphFont"/>
    <w:uiPriority w:val="99"/>
    <w:unhideWhenUsed/>
    <w:rsid w:val="00EA69FF"/>
    <w:rPr>
      <w:color w:val="00ACC8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6122F"/>
    <w:pPr>
      <w:widowControl/>
      <w:autoSpaceDE/>
      <w:autoSpaceDN/>
      <w:spacing w:before="200" w:after="200" w:line="259" w:lineRule="auto"/>
      <w:outlineLvl w:val="9"/>
    </w:pPr>
    <w:rPr>
      <w:color w:val="00ACC8" w:themeColor="accent1"/>
      <w:sz w:val="26"/>
      <w:lang w:bidi="ar-SA"/>
    </w:rPr>
  </w:style>
  <w:style w:type="table" w:styleId="TableGrid">
    <w:name w:val="Table Grid"/>
    <w:basedOn w:val="TableNormal"/>
    <w:uiPriority w:val="39"/>
    <w:rsid w:val="0003165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OC4">
    <w:name w:val="toc 4"/>
    <w:basedOn w:val="Normal"/>
    <w:next w:val="Normal"/>
    <w:autoRedefine/>
    <w:uiPriority w:val="39"/>
    <w:semiHidden/>
    <w:unhideWhenUsed/>
    <w:rsid w:val="00C12EF9"/>
    <w:pPr>
      <w:spacing w:after="100"/>
      <w:ind w:left="66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2EF9"/>
    <w:pPr>
      <w:spacing w:after="100"/>
      <w:ind w:left="880"/>
    </w:pPr>
    <w:rPr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2EF9"/>
    <w:pPr>
      <w:spacing w:after="100"/>
      <w:ind w:left="1100"/>
    </w:pPr>
    <w:rPr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2EF9"/>
    <w:pPr>
      <w:spacing w:after="100"/>
      <w:ind w:left="1320"/>
    </w:pPr>
    <w:rPr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2EF9"/>
    <w:pPr>
      <w:spacing w:after="100"/>
      <w:ind w:left="1540"/>
    </w:pPr>
    <w:rPr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2EF9"/>
    <w:pPr>
      <w:spacing w:after="100"/>
      <w:ind w:left="1760"/>
    </w:pPr>
    <w:rPr>
      <w:sz w:val="20"/>
    </w:rPr>
  </w:style>
  <w:style w:type="table" w:styleId="ListTable3-Accent1">
    <w:name w:val="List Table 3 Accent 1"/>
    <w:basedOn w:val="TableNormal"/>
    <w:uiPriority w:val="48"/>
    <w:rsid w:val="0003165F"/>
    <w:tblPr>
      <w:tblStyleRowBandSize w:val="1"/>
      <w:tblStyleColBandSize w:val="1"/>
      <w:tblBorders>
        <w:top w:val="single" w:color="00ACC8" w:themeColor="accent1" w:sz="4" w:space="0"/>
        <w:left w:val="single" w:color="00ACC8" w:themeColor="accent1" w:sz="4" w:space="0"/>
        <w:bottom w:val="single" w:color="00ACC8" w:themeColor="accent1" w:sz="4" w:space="0"/>
        <w:right w:val="single" w:color="00ACC8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CC8" w:themeFill="accent1"/>
      </w:tcPr>
    </w:tblStylePr>
    <w:tblStylePr w:type="lastRow">
      <w:rPr>
        <w:b/>
        <w:bCs/>
      </w:rPr>
      <w:tblPr/>
      <w:tcPr>
        <w:tcBorders>
          <w:top w:val="double" w:color="00ACC8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ACC8" w:themeColor="accent1" w:sz="4" w:space="0"/>
          <w:right w:val="single" w:color="00ACC8" w:themeColor="accent1" w:sz="4" w:space="0"/>
        </w:tcBorders>
      </w:tcPr>
    </w:tblStylePr>
    <w:tblStylePr w:type="band1Horz">
      <w:tblPr/>
      <w:tcPr>
        <w:tcBorders>
          <w:top w:val="single" w:color="00ACC8" w:themeColor="accent1" w:sz="4" w:space="0"/>
          <w:bottom w:val="single" w:color="00ACC8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ACC8" w:themeColor="accent1" w:sz="4" w:space="0"/>
          <w:left w:val="nil"/>
        </w:tcBorders>
      </w:tcPr>
    </w:tblStylePr>
    <w:tblStylePr w:type="swCell">
      <w:tblPr/>
      <w:tcPr>
        <w:tcBorders>
          <w:top w:val="double" w:color="00ACC8" w:themeColor="accent1" w:sz="4" w:space="0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4914EE"/>
    <w:tblPr>
      <w:tblStyleRowBandSize w:val="1"/>
      <w:tblStyleColBandSize w:val="1"/>
      <w:tblBorders>
        <w:top w:val="single" w:color="7299B2" w:themeColor="accent5" w:themeTint="99" w:sz="4" w:space="0"/>
        <w:left w:val="single" w:color="7299B2" w:themeColor="accent5" w:themeTint="99" w:sz="4" w:space="0"/>
        <w:bottom w:val="single" w:color="7299B2" w:themeColor="accent5" w:themeTint="99" w:sz="4" w:space="0"/>
        <w:right w:val="single" w:color="7299B2" w:themeColor="accent5" w:themeTint="99" w:sz="4" w:space="0"/>
        <w:insideH w:val="single" w:color="7299B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44F60" w:themeColor="accent5" w:sz="4" w:space="0"/>
          <w:left w:val="single" w:color="344F60" w:themeColor="accent5" w:sz="4" w:space="0"/>
          <w:bottom w:val="single" w:color="344F60" w:themeColor="accent5" w:sz="4" w:space="0"/>
          <w:right w:val="single" w:color="344F60" w:themeColor="accent5" w:sz="4" w:space="0"/>
          <w:insideH w:val="nil"/>
        </w:tcBorders>
        <w:shd w:val="clear" w:color="auto" w:fill="344F60" w:themeFill="accent5"/>
      </w:tcPr>
    </w:tblStylePr>
    <w:tblStylePr w:type="lastRow">
      <w:rPr>
        <w:b/>
        <w:bCs/>
      </w:rPr>
      <w:tblPr/>
      <w:tcPr>
        <w:tcBorders>
          <w:top w:val="double" w:color="7299B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DE5" w:themeFill="accent5" w:themeFillTint="33"/>
      </w:tcPr>
    </w:tblStylePr>
    <w:tblStylePr w:type="band1Horz">
      <w:tblPr/>
      <w:tcPr>
        <w:shd w:val="clear" w:color="auto" w:fill="CFDDE5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emf" Id="rId18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4.png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9.png" Id="rId20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3.png" Id="rId24" /><Relationship Type="http://schemas.openxmlformats.org/officeDocument/2006/relationships/theme" Target="theme/theme1.xml" Id="rId32" /><Relationship Type="http://schemas.openxmlformats.org/officeDocument/2006/relationships/numbering" Target="numbering.xml" Id="rId5" /><Relationship Type="http://schemas.openxmlformats.org/officeDocument/2006/relationships/image" Target="media/image12.png" Id="rId23" /><Relationship Type="http://schemas.openxmlformats.org/officeDocument/2006/relationships/footer" Target="footer1.xml" Id="rId28" /><Relationship Type="http://schemas.openxmlformats.org/officeDocument/2006/relationships/endnotes" Target="endnotes.xml" Id="rId10" /><Relationship Type="http://schemas.openxmlformats.org/officeDocument/2006/relationships/oleObject" Target="embeddings/oleObject1.bin" Id="rId19" /><Relationship Type="http://schemas.openxmlformats.org/officeDocument/2006/relationships/glossaryDocument" Target="glossary/document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1.png" Id="rId22" /><Relationship Type="http://schemas.openxmlformats.org/officeDocument/2006/relationships/header" Target="header2.xml" Id="rId27" /><Relationship Type="http://schemas.openxmlformats.org/officeDocument/2006/relationships/fontTable" Target="fontTable.xml" Id="rId30" /><Relationship Type="http://schemas.openxmlformats.org/officeDocument/2006/relationships/image" Target="/media/image12.png" Id="Rf9e193f426c14cb4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Relationship Id="rId4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odessatechnologies.sharepoint.com/sites/OdessaMStemplates/Templates/Odessa_2020_Template_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48A83F34A404D45AD52FABDAD0941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24C0A5-26F8-4E26-83D0-1FB3A2C96658}"/>
      </w:docPartPr>
      <w:docPartBody>
        <w:p xmlns:wp14="http://schemas.microsoft.com/office/word/2010/wordml" w:rsidR="003A0CA0" w:rsidRDefault="003A0CA0" w14:paraId="6B00D73C" wp14:textId="77777777">
          <w:pPr>
            <w:pStyle w:val="548A83F34A404D45AD52FABDAD094123"/>
          </w:pPr>
          <w:r>
            <w:rPr>
              <w:caps/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E825F7477E4A464988314FAF2607B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D7055-D41B-4779-94FA-44DAAD271AF5}"/>
      </w:docPartPr>
      <w:docPartBody>
        <w:p xmlns:wp14="http://schemas.microsoft.com/office/word/2010/wordml" w:rsidR="003A0CA0" w:rsidRDefault="003A0CA0" w14:paraId="136F01AE" wp14:textId="77777777">
          <w:pPr>
            <w:pStyle w:val="E825F7477E4A464988314FAF2607B704"/>
          </w:pPr>
          <w:r>
            <w:rPr>
              <w:color w:val="808080" w:themeColor="background1" w:themeShade="80"/>
              <w:sz w:val="20"/>
              <w:szCs w:val="20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ison Neue Boo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CA0"/>
    <w:rsid w:val="0017570E"/>
    <w:rsid w:val="003A0CA0"/>
    <w:rsid w:val="00AB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8A83F34A404D45AD52FABDAD094123">
    <w:name w:val="548A83F34A404D45AD52FABDAD094123"/>
  </w:style>
  <w:style w:type="paragraph" w:customStyle="1" w:styleId="E825F7477E4A464988314FAF2607B704">
    <w:name w:val="E825F7477E4A464988314FAF2607B7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dessa_Brand_Standard">
      <a:dk1>
        <a:srgbClr val="3F3F3F"/>
      </a:dk1>
      <a:lt1>
        <a:sysClr val="window" lastClr="FFFFFF"/>
      </a:lt1>
      <a:dk2>
        <a:srgbClr val="263746"/>
      </a:dk2>
      <a:lt2>
        <a:srgbClr val="D8D1CA"/>
      </a:lt2>
      <a:accent1>
        <a:srgbClr val="00ACC8"/>
      </a:accent1>
      <a:accent2>
        <a:srgbClr val="007F7F"/>
      </a:accent2>
      <a:accent3>
        <a:srgbClr val="FF495C"/>
      </a:accent3>
      <a:accent4>
        <a:srgbClr val="D83554"/>
      </a:accent4>
      <a:accent5>
        <a:srgbClr val="344F60"/>
      </a:accent5>
      <a:accent6>
        <a:srgbClr val="A49F9A"/>
      </a:accent6>
      <a:hlink>
        <a:srgbClr val="00ACC8"/>
      </a:hlink>
      <a:folHlink>
        <a:srgbClr val="007F7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abefed3-b2cc-4333-8d46-7d41aff92e64">
      <Terms xmlns="http://schemas.microsoft.com/office/infopath/2007/PartnerControls"/>
    </lcf76f155ced4ddcb4097134ff3c332f>
    <TaxCatchAll xmlns="55f25ca3-2734-4080-ba31-e367c8f915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28B1E5D0EBC7439C3B4706A3311774" ma:contentTypeVersion="16" ma:contentTypeDescription="Create a new document." ma:contentTypeScope="" ma:versionID="0e8ccae648205ffd5787c44691dc9b86">
  <xsd:schema xmlns:xsd="http://www.w3.org/2001/XMLSchema" xmlns:xs="http://www.w3.org/2001/XMLSchema" xmlns:p="http://schemas.microsoft.com/office/2006/metadata/properties" xmlns:ns2="fabefed3-b2cc-4333-8d46-7d41aff92e64" xmlns:ns3="55f25ca3-2734-4080-ba31-e367c8f91513" targetNamespace="http://schemas.microsoft.com/office/2006/metadata/properties" ma:root="true" ma:fieldsID="90010ed2813eaf95f8f0019cb8bbb984" ns2:_="" ns3:_="">
    <xsd:import namespace="fabefed3-b2cc-4333-8d46-7d41aff92e64"/>
    <xsd:import namespace="55f25ca3-2734-4080-ba31-e367c8f915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befed3-b2cc-4333-8d46-7d41aff92e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0fb168c7-a83d-43da-8b28-fecc2072f2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f25ca3-2734-4080-ba31-e367c8f9151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558e14b0-8ab0-4f25-8e06-56f490067d17}" ma:internalName="TaxCatchAll" ma:showField="CatchAllData" ma:web="55f25ca3-2734-4080-ba31-e367c8f9151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AE47D-75F5-4648-8BD3-82383D9D061E}">
  <ds:schemaRefs>
    <ds:schemaRef ds:uri="http://schemas.microsoft.com/office/2006/metadata/properties"/>
    <ds:schemaRef ds:uri="http://schemas.microsoft.com/office/infopath/2007/PartnerControls"/>
    <ds:schemaRef ds:uri="fabefed3-b2cc-4333-8d46-7d41aff92e64"/>
    <ds:schemaRef ds:uri="55f25ca3-2734-4080-ba31-e367c8f91513"/>
  </ds:schemaRefs>
</ds:datastoreItem>
</file>

<file path=customXml/itemProps2.xml><?xml version="1.0" encoding="utf-8"?>
<ds:datastoreItem xmlns:ds="http://schemas.openxmlformats.org/officeDocument/2006/customXml" ds:itemID="{8547311C-7ED0-479B-835D-CD97AE521F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befed3-b2cc-4333-8d46-7d41aff92e64"/>
    <ds:schemaRef ds:uri="55f25ca3-2734-4080-ba31-e367c8f915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CF63A-255F-43CD-8D7A-4A4836EC8D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7A69E9-798F-4D68-941E-9B5EF6F1B44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Odessa_2020_Template_1.dotx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 title.</dc:title>
  <dc:subject>Document Subtitle.</dc:subject>
  <dc:creator>Naga Siva Teja Lakshmikanth Katrapati</dc:creator>
  <keywords/>
  <lastModifiedBy>Naga Katrapati</lastModifiedBy>
  <revision>5</revision>
  <dcterms:created xsi:type="dcterms:W3CDTF">2024-03-25T04:58:00.0000000Z</dcterms:created>
  <dcterms:modified xsi:type="dcterms:W3CDTF">2024-05-17T07:35:26.3484191Z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2017-12-01T00:00:00Z</vt:filetime>
  </property>
  <property fmtid="{D5CDD505-2E9C-101B-9397-08002B2CF9AE}" pid="3" name="Creator">
    <vt:lpwstr>Adobe InDesign CC 13.0 (Windows)</vt:lpwstr>
  </property>
  <property fmtid="{D5CDD505-2E9C-101B-9397-08002B2CF9AE}" pid="4" name="LastSaved">
    <vt:filetime>2017-12-01T00:00:00Z</vt:filetime>
  </property>
  <property fmtid="{D5CDD505-2E9C-101B-9397-08002B2CF9AE}" pid="5" name="ContentTypeId">
    <vt:lpwstr>0x0101002128B1E5D0EBC7439C3B4706A3311774</vt:lpwstr>
  </property>
  <property fmtid="{D5CDD505-2E9C-101B-9397-08002B2CF9AE}" pid="6" name="MediaServiceImageTags">
    <vt:lpwstr/>
  </property>
</Properties>
</file>